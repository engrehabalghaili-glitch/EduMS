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74D9" w14:textId="77777777" w:rsidR="00C94B20" w:rsidRDefault="00C00E75" w:rsidP="00BC1DCD">
      <w:pPr>
        <w:jc w:val="right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BEA9251" wp14:editId="30FBFB94">
                <wp:simplePos x="0" y="0"/>
                <wp:positionH relativeFrom="margin">
                  <wp:posOffset>1144270</wp:posOffset>
                </wp:positionH>
                <wp:positionV relativeFrom="paragraph">
                  <wp:posOffset>9525</wp:posOffset>
                </wp:positionV>
                <wp:extent cx="4527550" cy="400050"/>
                <wp:effectExtent l="10160" t="9525" r="15240" b="28575"/>
                <wp:wrapSquare wrapText="bothSides"/>
                <wp:docPr id="8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527550" cy="40005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5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1378E26" w14:textId="77777777" w:rsidR="00740AE8" w:rsidRPr="00515CB1" w:rsidRDefault="00740AE8" w:rsidP="00293B7A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="PT Bold Heading"/>
                                <w:sz w:val="28"/>
                                <w:szCs w:val="28"/>
                              </w:rPr>
                            </w:pPr>
                            <w:r w:rsidRPr="00515CB1">
                              <w:rPr>
                                <w:rFonts w:cs="PT Bold Heading" w:hint="cs"/>
                                <w:sz w:val="28"/>
                                <w:szCs w:val="28"/>
                                <w:rtl/>
                              </w:rPr>
                              <w:t xml:space="preserve">استمارة تحديث البيانات الإحصائية للعام الدراسي </w:t>
                            </w:r>
                            <w:r>
                              <w:rPr>
                                <w:rFonts w:cs="PT Bold Heading" w:hint="cs"/>
                                <w:sz w:val="28"/>
                                <w:szCs w:val="28"/>
                                <w:rtl/>
                              </w:rPr>
                              <w:t>2025/2026م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EA9251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90.1pt;margin-top:.75pt;width:356.5pt;height:31.5pt;flip:x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" fillcolor="white [3201]" strokecolor="#92cddc [1944]" strokeweight="1pt">
                <v:fill color2="#b6dde8 [1304]" focus="100%" type="gradient"/>
                <v:shadow on="t" color="#205867 [1608]" opacity=".5" offset="1pt"/>
                <v:textbox>
                  <w:txbxContent>
                    <w:p w14:paraId="51378E26" w14:textId="77777777" w:rsidR="00740AE8" w:rsidRPr="00515CB1" w:rsidRDefault="00740AE8" w:rsidP="00293B7A">
                      <w:pPr>
                        <w:bidi/>
                        <w:spacing w:after="0" w:line="240" w:lineRule="auto"/>
                        <w:jc w:val="center"/>
                        <w:rPr>
                          <w:rFonts w:cs="PT Bold Heading"/>
                          <w:sz w:val="28"/>
                          <w:szCs w:val="28"/>
                        </w:rPr>
                      </w:pPr>
                      <w:r w:rsidRPr="00515CB1">
                        <w:rPr>
                          <w:rFonts w:cs="PT Bold Heading" w:hint="cs"/>
                          <w:sz w:val="28"/>
                          <w:szCs w:val="28"/>
                          <w:rtl/>
                        </w:rPr>
                        <w:t xml:space="preserve">استمارة تحديث البيانات الإحصائية للعام الدراسي </w:t>
                      </w:r>
                      <w:r>
                        <w:rPr>
                          <w:rFonts w:cs="PT Bold Heading" w:hint="cs"/>
                          <w:sz w:val="28"/>
                          <w:szCs w:val="28"/>
                          <w:rtl/>
                        </w:rPr>
                        <w:t>2025/2026م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a6"/>
        <w:tblpPr w:leftFromText="180" w:rightFromText="180" w:vertAnchor="text" w:horzAnchor="margin" w:tblpXSpec="center" w:tblpY="172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6"/>
        <w:gridCol w:w="3744"/>
        <w:gridCol w:w="3029"/>
      </w:tblGrid>
      <w:tr w:rsidR="00A05915" w14:paraId="6F71D72B" w14:textId="77777777" w:rsidTr="00FB4DEB">
        <w:trPr>
          <w:jc w:val="center"/>
        </w:trPr>
        <w:tc>
          <w:tcPr>
            <w:tcW w:w="3546" w:type="dxa"/>
          </w:tcPr>
          <w:p w14:paraId="65998DD5" w14:textId="77777777" w:rsidR="0004418C" w:rsidRPr="00194922" w:rsidRDefault="0004418C" w:rsidP="0004418C">
            <w:pPr>
              <w:bidi/>
              <w:rPr>
                <w:b/>
                <w:bCs/>
                <w:sz w:val="24"/>
                <w:szCs w:val="24"/>
              </w:rPr>
            </w:pPr>
            <w:r w:rsidRPr="00194922">
              <w:rPr>
                <w:rFonts w:hint="cs"/>
                <w:b/>
                <w:bCs/>
                <w:sz w:val="24"/>
                <w:szCs w:val="24"/>
                <w:rtl/>
              </w:rPr>
              <w:t xml:space="preserve">اسم </w:t>
            </w:r>
            <w:proofErr w:type="gramStart"/>
            <w:r w:rsidRPr="00194922">
              <w:rPr>
                <w:rFonts w:hint="cs"/>
                <w:b/>
                <w:bCs/>
                <w:sz w:val="24"/>
                <w:szCs w:val="24"/>
                <w:rtl/>
              </w:rPr>
              <w:t>المدرسة</w:t>
            </w:r>
            <w:r w:rsidR="00293B7A" w:rsidRPr="00194922">
              <w:rPr>
                <w:rFonts w:hint="cs"/>
                <w:b/>
                <w:bCs/>
                <w:sz w:val="24"/>
                <w:szCs w:val="24"/>
                <w:rtl/>
              </w:rPr>
              <w:t>:</w:t>
            </w:r>
            <w:r w:rsidR="00F4043B">
              <w:rPr>
                <w:rFonts w:hint="cs"/>
                <w:b/>
                <w:bCs/>
                <w:sz w:val="24"/>
                <w:szCs w:val="24"/>
                <w:rtl/>
              </w:rPr>
              <w:t xml:space="preserve">   </w:t>
            </w:r>
            <w:proofErr w:type="gramEnd"/>
            <w:r w:rsidR="00F4043B">
              <w:rPr>
                <w:rFonts w:hint="cs"/>
                <w:b/>
                <w:bCs/>
                <w:sz w:val="24"/>
                <w:szCs w:val="24"/>
                <w:rtl/>
              </w:rPr>
              <w:t xml:space="preserve">          </w:t>
            </w:r>
          </w:p>
        </w:tc>
        <w:tc>
          <w:tcPr>
            <w:tcW w:w="3744" w:type="dxa"/>
          </w:tcPr>
          <w:p w14:paraId="4EE31EE3" w14:textId="77777777" w:rsidR="0004418C" w:rsidRPr="00194922" w:rsidRDefault="0004418C" w:rsidP="0004418C">
            <w:pPr>
              <w:bidi/>
              <w:rPr>
                <w:b/>
                <w:bCs/>
                <w:sz w:val="24"/>
                <w:szCs w:val="24"/>
              </w:rPr>
            </w:pPr>
            <w:proofErr w:type="gramStart"/>
            <w:r w:rsidRPr="00194922">
              <w:rPr>
                <w:rFonts w:hint="cs"/>
                <w:b/>
                <w:bCs/>
                <w:sz w:val="24"/>
                <w:szCs w:val="24"/>
                <w:rtl/>
              </w:rPr>
              <w:t>مديرية</w:t>
            </w:r>
            <w:r w:rsidR="00293B7A" w:rsidRPr="00194922">
              <w:rPr>
                <w:rFonts w:hint="cs"/>
                <w:b/>
                <w:bCs/>
                <w:sz w:val="24"/>
                <w:szCs w:val="24"/>
                <w:rtl/>
              </w:rPr>
              <w:t>:</w:t>
            </w:r>
            <w:r w:rsidR="00F4043B">
              <w:rPr>
                <w:rFonts w:hint="cs"/>
                <w:b/>
                <w:bCs/>
                <w:sz w:val="24"/>
                <w:szCs w:val="24"/>
                <w:rtl/>
              </w:rPr>
              <w:t xml:space="preserve">   </w:t>
            </w:r>
            <w:proofErr w:type="gramEnd"/>
            <w:r w:rsidR="00F4043B">
              <w:rPr>
                <w:rFonts w:hint="cs"/>
                <w:b/>
                <w:bCs/>
                <w:sz w:val="24"/>
                <w:szCs w:val="24"/>
                <w:rtl/>
              </w:rPr>
              <w:t xml:space="preserve">             عزلة:</w:t>
            </w:r>
          </w:p>
        </w:tc>
        <w:tc>
          <w:tcPr>
            <w:tcW w:w="3029" w:type="dxa"/>
          </w:tcPr>
          <w:p w14:paraId="7A24C3A0" w14:textId="77777777" w:rsidR="0004418C" w:rsidRPr="00194922" w:rsidRDefault="0004418C" w:rsidP="0004418C">
            <w:pPr>
              <w:bidi/>
              <w:rPr>
                <w:b/>
                <w:bCs/>
                <w:sz w:val="24"/>
                <w:szCs w:val="24"/>
              </w:rPr>
            </w:pPr>
            <w:r w:rsidRPr="00194922">
              <w:rPr>
                <w:rFonts w:hint="cs"/>
                <w:b/>
                <w:bCs/>
                <w:sz w:val="24"/>
                <w:szCs w:val="24"/>
                <w:rtl/>
              </w:rPr>
              <w:t>قرية/</w:t>
            </w:r>
            <w:proofErr w:type="gramStart"/>
            <w:r w:rsidRPr="00194922">
              <w:rPr>
                <w:rFonts w:hint="cs"/>
                <w:b/>
                <w:bCs/>
                <w:sz w:val="24"/>
                <w:szCs w:val="24"/>
                <w:rtl/>
              </w:rPr>
              <w:t>حارة</w:t>
            </w:r>
            <w:r w:rsidR="00293B7A" w:rsidRPr="00194922">
              <w:rPr>
                <w:rFonts w:hint="cs"/>
                <w:b/>
                <w:bCs/>
                <w:sz w:val="24"/>
                <w:szCs w:val="24"/>
                <w:rtl/>
              </w:rPr>
              <w:t>:</w:t>
            </w:r>
            <w:r w:rsidRPr="00194922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="000E0C62">
              <w:rPr>
                <w:rFonts w:hint="cs"/>
                <w:b/>
                <w:bCs/>
                <w:sz w:val="24"/>
                <w:szCs w:val="24"/>
                <w:rtl/>
              </w:rPr>
              <w:t xml:space="preserve">  </w:t>
            </w:r>
            <w:proofErr w:type="gramEnd"/>
            <w:r w:rsidR="000E0C62">
              <w:rPr>
                <w:rFonts w:hint="cs"/>
                <w:b/>
                <w:bCs/>
                <w:sz w:val="24"/>
                <w:szCs w:val="24"/>
                <w:rtl/>
              </w:rPr>
              <w:t xml:space="preserve">            حضر/ ريف</w:t>
            </w:r>
          </w:p>
        </w:tc>
      </w:tr>
      <w:tr w:rsidR="00A05915" w14:paraId="2A110AA7" w14:textId="77777777" w:rsidTr="00FB4DEB">
        <w:trPr>
          <w:jc w:val="center"/>
        </w:trPr>
        <w:tc>
          <w:tcPr>
            <w:tcW w:w="3546" w:type="dxa"/>
          </w:tcPr>
          <w:p w14:paraId="7D588B2C" w14:textId="77777777" w:rsidR="00B558A5" w:rsidRPr="00194922" w:rsidRDefault="00B558A5" w:rsidP="0004418C">
            <w:pPr>
              <w:bidi/>
              <w:rPr>
                <w:b/>
                <w:bCs/>
                <w:sz w:val="24"/>
                <w:szCs w:val="24"/>
                <w:rtl/>
              </w:rPr>
            </w:pPr>
          </w:p>
          <w:p w14:paraId="48E00F3E" w14:textId="77777777" w:rsidR="00FB4DEB" w:rsidRPr="00194922" w:rsidRDefault="0004418C" w:rsidP="00B558A5">
            <w:pPr>
              <w:bidi/>
              <w:rPr>
                <w:b/>
                <w:bCs/>
                <w:sz w:val="24"/>
                <w:szCs w:val="24"/>
                <w:rtl/>
              </w:rPr>
            </w:pPr>
            <w:r w:rsidRPr="00194922">
              <w:rPr>
                <w:rFonts w:hint="cs"/>
                <w:b/>
                <w:bCs/>
                <w:sz w:val="24"/>
                <w:szCs w:val="24"/>
                <w:rtl/>
              </w:rPr>
              <w:t>المرحل</w:t>
            </w:r>
            <w:r w:rsidR="00E35466" w:rsidRPr="00194922">
              <w:rPr>
                <w:rFonts w:hint="cs"/>
                <w:b/>
                <w:bCs/>
                <w:sz w:val="24"/>
                <w:szCs w:val="24"/>
                <w:rtl/>
              </w:rPr>
              <w:t>ة</w:t>
            </w:r>
            <w:r w:rsidRPr="00194922">
              <w:rPr>
                <w:rFonts w:hint="cs"/>
                <w:b/>
                <w:bCs/>
                <w:sz w:val="24"/>
                <w:szCs w:val="24"/>
                <w:rtl/>
              </w:rPr>
              <w:t xml:space="preserve"> الدراسية</w:t>
            </w:r>
            <w:r w:rsidR="00293B7A" w:rsidRPr="00194922">
              <w:rPr>
                <w:rFonts w:hint="cs"/>
                <w:b/>
                <w:bCs/>
                <w:sz w:val="24"/>
                <w:szCs w:val="24"/>
                <w:rtl/>
              </w:rPr>
              <w:t>:</w:t>
            </w:r>
            <w:r w:rsidR="00FB4DEB" w:rsidRPr="00194922">
              <w:rPr>
                <w:rFonts w:hint="cs"/>
                <w:b/>
                <w:bCs/>
                <w:sz w:val="24"/>
                <w:szCs w:val="24"/>
                <w:rtl/>
              </w:rPr>
              <w:t xml:space="preserve">                      </w:t>
            </w:r>
          </w:p>
          <w:p w14:paraId="56B5ABE4" w14:textId="77777777" w:rsidR="000E0C62" w:rsidRDefault="000E0C62" w:rsidP="00FB4DEB">
            <w:pPr>
              <w:bidi/>
              <w:rPr>
                <w:b/>
                <w:bCs/>
                <w:sz w:val="24"/>
                <w:szCs w:val="24"/>
                <w:rtl/>
              </w:rPr>
            </w:pPr>
          </w:p>
          <w:p w14:paraId="12903906" w14:textId="77777777" w:rsidR="0004418C" w:rsidRPr="00194922" w:rsidRDefault="00B558A5" w:rsidP="000E0C62">
            <w:pPr>
              <w:bidi/>
              <w:rPr>
                <w:b/>
                <w:bCs/>
                <w:sz w:val="24"/>
                <w:szCs w:val="24"/>
              </w:rPr>
            </w:pPr>
            <w:r w:rsidRPr="00194922">
              <w:rPr>
                <w:rFonts w:hint="cs"/>
                <w:b/>
                <w:bCs/>
                <w:sz w:val="24"/>
                <w:szCs w:val="24"/>
                <w:rtl/>
              </w:rPr>
              <w:t>نوع المدرسة:</w:t>
            </w:r>
          </w:p>
        </w:tc>
        <w:tc>
          <w:tcPr>
            <w:tcW w:w="3744" w:type="dxa"/>
          </w:tcPr>
          <w:p w14:paraId="41E863EF" w14:textId="77777777" w:rsidR="00A05915" w:rsidRPr="00194922" w:rsidRDefault="00FB4DEB" w:rsidP="0004418C">
            <w:pPr>
              <w:bidi/>
              <w:rPr>
                <w:b/>
                <w:bCs/>
                <w:sz w:val="24"/>
                <w:szCs w:val="24"/>
                <w:rtl/>
              </w:rPr>
            </w:pPr>
            <w:r w:rsidRPr="00194922">
              <w:rPr>
                <w:rFonts w:hint="cs"/>
                <w:b/>
                <w:bCs/>
                <w:sz w:val="24"/>
                <w:szCs w:val="24"/>
                <w:rtl/>
              </w:rPr>
              <w:t xml:space="preserve">        </w:t>
            </w:r>
          </w:p>
          <w:p w14:paraId="0B4EAFFA" w14:textId="77777777" w:rsidR="0004418C" w:rsidRPr="00194922" w:rsidRDefault="0004418C" w:rsidP="00A05915">
            <w:pPr>
              <w:bidi/>
              <w:rPr>
                <w:b/>
                <w:bCs/>
                <w:sz w:val="24"/>
                <w:szCs w:val="24"/>
              </w:rPr>
            </w:pPr>
            <w:r w:rsidRPr="00194922">
              <w:rPr>
                <w:rFonts w:hint="cs"/>
                <w:b/>
                <w:bCs/>
                <w:sz w:val="24"/>
                <w:szCs w:val="24"/>
                <w:rtl/>
              </w:rPr>
              <w:t>فترة عمل المدرسة</w:t>
            </w:r>
            <w:r w:rsidR="00293B7A" w:rsidRPr="00194922">
              <w:rPr>
                <w:rFonts w:hint="cs"/>
                <w:b/>
                <w:bCs/>
                <w:sz w:val="24"/>
                <w:szCs w:val="24"/>
                <w:rtl/>
              </w:rPr>
              <w:t>:</w:t>
            </w:r>
          </w:p>
        </w:tc>
        <w:tc>
          <w:tcPr>
            <w:tcW w:w="3029" w:type="dxa"/>
          </w:tcPr>
          <w:p w14:paraId="64C1CFBA" w14:textId="77777777" w:rsidR="00A05915" w:rsidRPr="00194922" w:rsidRDefault="00A05915" w:rsidP="0004418C">
            <w:pPr>
              <w:bidi/>
              <w:rPr>
                <w:b/>
                <w:bCs/>
                <w:sz w:val="24"/>
                <w:szCs w:val="24"/>
                <w:rtl/>
              </w:rPr>
            </w:pPr>
          </w:p>
          <w:p w14:paraId="7A4AFE77" w14:textId="77777777" w:rsidR="0004418C" w:rsidRPr="00194922" w:rsidRDefault="0004418C" w:rsidP="00A05915">
            <w:pPr>
              <w:bidi/>
              <w:rPr>
                <w:b/>
                <w:bCs/>
                <w:sz w:val="24"/>
                <w:szCs w:val="24"/>
                <w:rtl/>
              </w:rPr>
            </w:pPr>
            <w:r w:rsidRPr="00194922">
              <w:rPr>
                <w:rFonts w:hint="cs"/>
                <w:b/>
                <w:bCs/>
                <w:sz w:val="24"/>
                <w:szCs w:val="24"/>
                <w:rtl/>
              </w:rPr>
              <w:t>مسلسل المدرسة</w:t>
            </w:r>
            <w:r w:rsidR="00293B7A" w:rsidRPr="00194922">
              <w:rPr>
                <w:rFonts w:hint="cs"/>
                <w:b/>
                <w:bCs/>
                <w:sz w:val="24"/>
                <w:szCs w:val="24"/>
                <w:rtl/>
              </w:rPr>
              <w:t>:</w:t>
            </w:r>
          </w:p>
        </w:tc>
      </w:tr>
      <w:tr w:rsidR="00262421" w14:paraId="1E4AFA9C" w14:textId="77777777" w:rsidTr="00FB4DEB">
        <w:trPr>
          <w:jc w:val="center"/>
        </w:trPr>
        <w:tc>
          <w:tcPr>
            <w:tcW w:w="3546" w:type="dxa"/>
          </w:tcPr>
          <w:p w14:paraId="6AD2600A" w14:textId="77777777" w:rsidR="00262421" w:rsidRPr="00194922" w:rsidRDefault="00262421" w:rsidP="0004418C">
            <w:pPr>
              <w:bidi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744" w:type="dxa"/>
          </w:tcPr>
          <w:p w14:paraId="23BB4264" w14:textId="77777777" w:rsidR="00262421" w:rsidRPr="00194922" w:rsidRDefault="00262421" w:rsidP="0004418C">
            <w:pPr>
              <w:bidi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29" w:type="dxa"/>
          </w:tcPr>
          <w:p w14:paraId="61EEB963" w14:textId="77777777" w:rsidR="00262421" w:rsidRPr="00194922" w:rsidRDefault="00262421" w:rsidP="0004418C">
            <w:pPr>
              <w:bidi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FB4DEB" w14:paraId="571CCD54" w14:textId="77777777" w:rsidTr="00FB4DEB">
        <w:trPr>
          <w:jc w:val="center"/>
        </w:trPr>
        <w:tc>
          <w:tcPr>
            <w:tcW w:w="3546" w:type="dxa"/>
          </w:tcPr>
          <w:p w14:paraId="3D7CFEE0" w14:textId="77777777" w:rsidR="00FB4DEB" w:rsidRPr="00194922" w:rsidRDefault="00B558A5" w:rsidP="00FB4DEB">
            <w:pPr>
              <w:rPr>
                <w:sz w:val="24"/>
                <w:szCs w:val="24"/>
              </w:rPr>
            </w:pPr>
            <w:r w:rsidRPr="00194922">
              <w:rPr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4DEF218D" wp14:editId="69E6EE52">
                      <wp:simplePos x="0" y="0"/>
                      <wp:positionH relativeFrom="column">
                        <wp:posOffset>857250</wp:posOffset>
                      </wp:positionH>
                      <wp:positionV relativeFrom="paragraph">
                        <wp:posOffset>53340</wp:posOffset>
                      </wp:positionV>
                      <wp:extent cx="123825" cy="114300"/>
                      <wp:effectExtent l="0" t="0" r="28575" b="19050"/>
                      <wp:wrapSquare wrapText="bothSides"/>
                      <wp:docPr id="10" name="مربع نص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id w:val="-671717283"/>
                                    <w:temporary/>
                                    <w:showingPlcHdr/>
                                    <w15:appearance w15:val="hidden"/>
                                  </w:sdtPr>
                                  <w:sdtEndPr/>
                                  <w:sdtContent>
                                    <w:p w14:paraId="6EBBA8CC" w14:textId="77777777" w:rsidR="00740AE8" w:rsidRDefault="00740AE8" w:rsidP="00B558A5">
                                      <w:r>
                                        <w:rPr>
                                          <w:rtl/>
                                          <w:lang w:val="ar-SA"/>
                                        </w:rPr>
                                        <w:t>[اجذب انتباه القارئ باستخدام اقتباس كبير من المستند أو استخدام هذه المساحة للتأكيد على نقطة أساسية. لوضع مربع النص هذا في أي مكان بالصفحة، فقط قم بسحبه.]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EF218D" id="_x0000_s1027" type="#_x0000_t202" style="position:absolute;margin-left:67.5pt;margin-top:4.2pt;width:9.75pt;height:9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">
                      <v:textbox>
                        <w:txbxContent>
                          <w:sdt>
                            <w:sdtPr>
                              <w:id w:val="-671717283"/>
                              <w:temporary/>
                              <w:showingPlcHdr/>
                              <w15:appearance w15:val="hidden"/>
                            </w:sdtPr>
                            <w:sdtEndPr/>
                            <w:sdtContent>
                              <w:p w14:paraId="6EBBA8CC" w14:textId="77777777" w:rsidR="00740AE8" w:rsidRDefault="00740AE8" w:rsidP="00B558A5">
                                <w:r>
                                  <w:rPr>
                                    <w:rtl/>
                                    <w:lang w:val="ar-SA"/>
                                  </w:rPr>
                                  <w:t>[اجذب انتباه القارئ باستخدام اقتباس كبير من المستند أو استخدام هذه المساحة للتأكيد على نقطة أساسية. لوضع مربع النص هذا في أي مكان بالصفحة، فقط قم بسحبه.]</w:t>
                                </w:r>
                              </w:p>
                            </w:sdtContent>
                          </w:sdt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proofErr w:type="gramStart"/>
            <w:r w:rsidRPr="00194922">
              <w:rPr>
                <w:rFonts w:hint="cs"/>
                <w:b/>
                <w:bCs/>
                <w:sz w:val="24"/>
                <w:szCs w:val="24"/>
                <w:rtl/>
              </w:rPr>
              <w:t>إناث</w:t>
            </w:r>
            <w:r w:rsidR="00FB4DEB" w:rsidRPr="00194922">
              <w:rPr>
                <w:rFonts w:hint="cs"/>
                <w:b/>
                <w:bCs/>
                <w:sz w:val="24"/>
                <w:szCs w:val="24"/>
                <w:rtl/>
              </w:rPr>
              <w:t xml:space="preserve">:   </w:t>
            </w:r>
            <w:proofErr w:type="gramEnd"/>
            <w:r w:rsidR="00FB4DEB" w:rsidRPr="00194922">
              <w:rPr>
                <w:rFonts w:hint="cs"/>
                <w:b/>
                <w:bCs/>
                <w:sz w:val="24"/>
                <w:szCs w:val="24"/>
                <w:rtl/>
              </w:rPr>
              <w:t xml:space="preserve">             </w:t>
            </w:r>
            <w:proofErr w:type="gramStart"/>
            <w:r w:rsidRPr="00194922">
              <w:rPr>
                <w:rFonts w:hint="cs"/>
                <w:b/>
                <w:bCs/>
                <w:sz w:val="24"/>
                <w:szCs w:val="24"/>
                <w:rtl/>
              </w:rPr>
              <w:t>ذكور</w:t>
            </w:r>
            <w:r w:rsidR="00FB4DEB" w:rsidRPr="00194922">
              <w:rPr>
                <w:rFonts w:hint="cs"/>
                <w:b/>
                <w:bCs/>
                <w:sz w:val="24"/>
                <w:szCs w:val="24"/>
                <w:rtl/>
              </w:rPr>
              <w:t xml:space="preserve">:   </w:t>
            </w:r>
            <w:proofErr w:type="gramEnd"/>
            <w:r w:rsidR="00FB4DEB" w:rsidRPr="00194922">
              <w:rPr>
                <w:rFonts w:hint="cs"/>
                <w:b/>
                <w:bCs/>
                <w:sz w:val="24"/>
                <w:szCs w:val="24"/>
                <w:rtl/>
              </w:rPr>
              <w:t xml:space="preserve">    </w:t>
            </w:r>
          </w:p>
        </w:tc>
        <w:tc>
          <w:tcPr>
            <w:tcW w:w="3744" w:type="dxa"/>
          </w:tcPr>
          <w:p w14:paraId="7F4AA6CC" w14:textId="77777777" w:rsidR="00FB4DEB" w:rsidRPr="00194922" w:rsidRDefault="00B558A5" w:rsidP="00FB4DEB">
            <w:pPr>
              <w:rPr>
                <w:sz w:val="24"/>
                <w:szCs w:val="24"/>
              </w:rPr>
            </w:pPr>
            <w:r w:rsidRPr="00194922">
              <w:rPr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45720" distB="45720" distL="114300" distR="114300" simplePos="0" relativeHeight="251666432" behindDoc="0" locked="0" layoutInCell="1" allowOverlap="1" wp14:anchorId="5B51A04C" wp14:editId="657F5BA6">
                      <wp:simplePos x="0" y="0"/>
                      <wp:positionH relativeFrom="column">
                        <wp:posOffset>315595</wp:posOffset>
                      </wp:positionH>
                      <wp:positionV relativeFrom="paragraph">
                        <wp:posOffset>53340</wp:posOffset>
                      </wp:positionV>
                      <wp:extent cx="123825" cy="114300"/>
                      <wp:effectExtent l="0" t="0" r="28575" b="19050"/>
                      <wp:wrapSquare wrapText="bothSides"/>
                      <wp:docPr id="11" name="مربع نص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id w:val="-828057252"/>
                                    <w:temporary/>
                                    <w:showingPlcHdr/>
                                    <w15:appearance w15:val="hidden"/>
                                  </w:sdtPr>
                                  <w:sdtEndPr/>
                                  <w:sdtContent>
                                    <w:p w14:paraId="4373DDC7" w14:textId="77777777" w:rsidR="00740AE8" w:rsidRDefault="00740AE8" w:rsidP="00B558A5">
                                      <w:r>
                                        <w:rPr>
                                          <w:rtl/>
                                          <w:lang w:val="ar-SA"/>
                                        </w:rPr>
                                        <w:t>[اجذب انتباه القارئ باستخدام اقتباس كبير من المستند أو استخدام هذه المساحة للتأكيد على نقطة أساسية. لوضع مربع النص هذا في أي مكان بالصفحة، فقط قم بسحبه.]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51A04C" id="_x0000_s1028" type="#_x0000_t202" style="position:absolute;margin-left:24.85pt;margin-top:4.2pt;width:9.75pt;height:9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">
                      <v:textbox>
                        <w:txbxContent>
                          <w:sdt>
                            <w:sdtPr>
                              <w:id w:val="-828057252"/>
                              <w:temporary/>
                              <w:showingPlcHdr/>
                              <w15:appearance w15:val="hidden"/>
                            </w:sdtPr>
                            <w:sdtEndPr/>
                            <w:sdtContent>
                              <w:p w14:paraId="4373DDC7" w14:textId="77777777" w:rsidR="00740AE8" w:rsidRDefault="00740AE8" w:rsidP="00B558A5">
                                <w:r>
                                  <w:rPr>
                                    <w:rtl/>
                                    <w:lang w:val="ar-SA"/>
                                  </w:rPr>
                                  <w:t>[اجذب انتباه القارئ باستخدام اقتباس كبير من المستند أو استخدام هذه المساحة للتأكيد على نقطة أساسية. لوضع مربع النص هذا في أي مكان بالصفحة، فقط قم بسحبه.]</w:t>
                                </w:r>
                              </w:p>
                            </w:sdtContent>
                          </w:sdt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194922">
              <w:rPr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61EBD98D" wp14:editId="3005E5CB">
                      <wp:simplePos x="0" y="0"/>
                      <wp:positionH relativeFrom="column">
                        <wp:posOffset>2156460</wp:posOffset>
                      </wp:positionH>
                      <wp:positionV relativeFrom="paragraph">
                        <wp:posOffset>38100</wp:posOffset>
                      </wp:positionV>
                      <wp:extent cx="123825" cy="114300"/>
                      <wp:effectExtent l="0" t="0" r="28575" b="19050"/>
                      <wp:wrapSquare wrapText="bothSides"/>
                      <wp:docPr id="217" name="مربع نص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id w:val="568603642"/>
                                    <w:temporary/>
                                    <w:showingPlcHdr/>
                                    <w15:appearance w15:val="hidden"/>
                                  </w:sdtPr>
                                  <w:sdtEndPr/>
                                  <w:sdtContent>
                                    <w:p w14:paraId="3391FBA2" w14:textId="77777777" w:rsidR="00740AE8" w:rsidRDefault="00740AE8">
                                      <w:r>
                                        <w:rPr>
                                          <w:rtl/>
                                          <w:lang w:val="ar-SA"/>
                                        </w:rPr>
                                        <w:t>[اجذب انتباه القارئ باستخدام اقتباس كبير من المستند أو استخدام هذه المساحة للتأكيد على نقطة أساسية. لوضع مربع النص هذا في أي مكان بالصفحة، فقط قم بسحبه.]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EBD98D" id="_x0000_s1029" type="#_x0000_t202" style="position:absolute;margin-left:169.8pt;margin-top:3pt;width:9.75pt;height:9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">
                      <v:textbox>
                        <w:txbxContent>
                          <w:sdt>
                            <w:sdtPr>
                              <w:id w:val="568603642"/>
                              <w:temporary/>
                              <w:showingPlcHdr/>
                              <w15:appearance w15:val="hidden"/>
                            </w:sdtPr>
                            <w:sdtEndPr/>
                            <w:sdtContent>
                              <w:p w14:paraId="3391FBA2" w14:textId="77777777" w:rsidR="00740AE8" w:rsidRDefault="00740AE8">
                                <w:r>
                                  <w:rPr>
                                    <w:rtl/>
                                    <w:lang w:val="ar-SA"/>
                                  </w:rPr>
                                  <w:t>[اجذب انتباه القارئ باستخدام اقتباس كبير من المستند أو استخدام هذه المساحة للتأكيد على نقطة أساسية. لوضع مربع النص هذا في أي مكان بالصفحة، فقط قم بسحبه.]</w:t>
                                </w:r>
                              </w:p>
                            </w:sdtContent>
                          </w:sdt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proofErr w:type="gramStart"/>
            <w:r w:rsidRPr="00194922">
              <w:rPr>
                <w:rFonts w:hint="cs"/>
                <w:b/>
                <w:bCs/>
                <w:sz w:val="24"/>
                <w:szCs w:val="24"/>
                <w:rtl/>
              </w:rPr>
              <w:t>مختلط</w:t>
            </w:r>
            <w:r w:rsidR="00FB4DEB" w:rsidRPr="00194922">
              <w:rPr>
                <w:rFonts w:hint="cs"/>
                <w:b/>
                <w:bCs/>
                <w:sz w:val="24"/>
                <w:szCs w:val="24"/>
                <w:rtl/>
              </w:rPr>
              <w:t xml:space="preserve">:   </w:t>
            </w:r>
            <w:proofErr w:type="gramEnd"/>
          </w:p>
        </w:tc>
        <w:tc>
          <w:tcPr>
            <w:tcW w:w="3029" w:type="dxa"/>
          </w:tcPr>
          <w:p w14:paraId="6DEDCEA0" w14:textId="77777777" w:rsidR="00FB4DEB" w:rsidRPr="00194922" w:rsidRDefault="00262421" w:rsidP="00262421">
            <w:pPr>
              <w:bidi/>
              <w:rPr>
                <w:sz w:val="24"/>
                <w:szCs w:val="24"/>
              </w:rPr>
            </w:pPr>
            <w:r w:rsidRPr="00194922">
              <w:rPr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45720" distB="45720" distL="114300" distR="114300" simplePos="0" relativeHeight="251668480" behindDoc="0" locked="0" layoutInCell="1" allowOverlap="1" wp14:anchorId="6D4D61FA" wp14:editId="4CB4ADBA">
                      <wp:simplePos x="0" y="0"/>
                      <wp:positionH relativeFrom="column">
                        <wp:posOffset>774065</wp:posOffset>
                      </wp:positionH>
                      <wp:positionV relativeFrom="paragraph">
                        <wp:posOffset>63500</wp:posOffset>
                      </wp:positionV>
                      <wp:extent cx="123825" cy="114300"/>
                      <wp:effectExtent l="0" t="0" r="28575" b="19050"/>
                      <wp:wrapSquare wrapText="bothSides"/>
                      <wp:docPr id="9" name="مربع نص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id w:val="747923705"/>
                                    <w:temporary/>
                                    <w:showingPlcHdr/>
                                    <w15:appearance w15:val="hidden"/>
                                  </w:sdtPr>
                                  <w:sdtEndPr/>
                                  <w:sdtContent>
                                    <w:p w14:paraId="047EDD66" w14:textId="77777777" w:rsidR="00740AE8" w:rsidRDefault="00740AE8" w:rsidP="00262421">
                                      <w:r>
                                        <w:rPr>
                                          <w:rtl/>
                                          <w:lang w:val="ar-SA"/>
                                        </w:rPr>
                                        <w:t>[اجذب انتباه القارئ باستخدام اقتباس كبير من المستند أو استخدام هذه المساحة للتأكيد على نقطة أساسية. لوضع مربع النص هذا في أي مكان بالصفحة، فقط قم بسحبه.]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4D61FA" id="_x0000_s1030" type="#_x0000_t202" style="position:absolute;left:0;text-align:left;margin-left:60.95pt;margin-top:5pt;width:9.75pt;height:9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">
                      <v:textbox>
                        <w:txbxContent>
                          <w:sdt>
                            <w:sdtPr>
                              <w:id w:val="747923705"/>
                              <w:temporary/>
                              <w:showingPlcHdr/>
                              <w15:appearance w15:val="hidden"/>
                            </w:sdtPr>
                            <w:sdtEndPr/>
                            <w:sdtContent>
                              <w:p w14:paraId="047EDD66" w14:textId="77777777" w:rsidR="00740AE8" w:rsidRDefault="00740AE8" w:rsidP="00262421">
                                <w:r>
                                  <w:rPr>
                                    <w:rtl/>
                                    <w:lang w:val="ar-SA"/>
                                  </w:rPr>
                                  <w:t>[اجذب انتباه القارئ باستخدام اقتباس كبير من المستند أو استخدام هذه المساحة للتأكيد على نقطة أساسية. لوضع مربع النص هذا في أي مكان بالصفحة، فقط قم بسحبه.]</w:t>
                                </w:r>
                              </w:p>
                            </w:sdtContent>
                          </w:sdt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FB4DEB" w:rsidRPr="00194922">
              <w:rPr>
                <w:rFonts w:hint="cs"/>
                <w:b/>
                <w:bCs/>
                <w:sz w:val="24"/>
                <w:szCs w:val="24"/>
                <w:rtl/>
              </w:rPr>
              <w:t xml:space="preserve">       </w:t>
            </w:r>
            <w:r w:rsidR="005C1E4B" w:rsidRPr="00194922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</w:rPr>
              <w:t>حكومي</w:t>
            </w:r>
            <w:r w:rsidR="005C1E4B" w:rsidRPr="00194922">
              <w:rPr>
                <w:rFonts w:hint="cs"/>
                <w:b/>
                <w:bCs/>
                <w:sz w:val="24"/>
                <w:szCs w:val="24"/>
                <w:rtl/>
              </w:rPr>
              <w:t xml:space="preserve">:   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                </w:t>
            </w:r>
            <w:r w:rsidR="00ED4561">
              <w:rPr>
                <w:rFonts w:hint="cs"/>
                <w:b/>
                <w:bCs/>
                <w:sz w:val="24"/>
                <w:szCs w:val="24"/>
                <w:rtl/>
              </w:rPr>
              <w:t xml:space="preserve">                      </w:t>
            </w:r>
          </w:p>
        </w:tc>
      </w:tr>
      <w:tr w:rsidR="00A05915" w14:paraId="32EA5D85" w14:textId="77777777" w:rsidTr="00FB4DEB">
        <w:trPr>
          <w:jc w:val="center"/>
        </w:trPr>
        <w:tc>
          <w:tcPr>
            <w:tcW w:w="3546" w:type="dxa"/>
          </w:tcPr>
          <w:p w14:paraId="06FDFD70" w14:textId="77777777" w:rsidR="00B558A5" w:rsidRDefault="00B558A5" w:rsidP="0004418C">
            <w:pPr>
              <w:bidi/>
              <w:rPr>
                <w:b/>
                <w:bCs/>
                <w:sz w:val="24"/>
                <w:szCs w:val="24"/>
                <w:rtl/>
              </w:rPr>
            </w:pPr>
          </w:p>
          <w:p w14:paraId="58F07712" w14:textId="77777777" w:rsidR="00262421" w:rsidRPr="00194922" w:rsidRDefault="00262421" w:rsidP="00262421">
            <w:pPr>
              <w:bidi/>
              <w:rPr>
                <w:b/>
                <w:bCs/>
                <w:sz w:val="24"/>
                <w:szCs w:val="24"/>
                <w:rtl/>
              </w:rPr>
            </w:pPr>
          </w:p>
          <w:p w14:paraId="1C14CF06" w14:textId="77777777" w:rsidR="0004418C" w:rsidRPr="00194922" w:rsidRDefault="0004418C" w:rsidP="00B558A5">
            <w:pPr>
              <w:bidi/>
              <w:rPr>
                <w:b/>
                <w:bCs/>
                <w:sz w:val="24"/>
                <w:szCs w:val="24"/>
              </w:rPr>
            </w:pPr>
            <w:r w:rsidRPr="00194922">
              <w:rPr>
                <w:rFonts w:hint="cs"/>
                <w:b/>
                <w:bCs/>
                <w:sz w:val="24"/>
                <w:szCs w:val="24"/>
                <w:rtl/>
              </w:rPr>
              <w:t>تلفون المدرسة</w:t>
            </w:r>
            <w:r w:rsidR="00293B7A" w:rsidRPr="00194922">
              <w:rPr>
                <w:rFonts w:hint="cs"/>
                <w:b/>
                <w:bCs/>
                <w:sz w:val="24"/>
                <w:szCs w:val="24"/>
                <w:rtl/>
              </w:rPr>
              <w:t>:</w:t>
            </w:r>
          </w:p>
        </w:tc>
        <w:tc>
          <w:tcPr>
            <w:tcW w:w="3744" w:type="dxa"/>
          </w:tcPr>
          <w:p w14:paraId="6556D8B8" w14:textId="77777777" w:rsidR="00B558A5" w:rsidRPr="00194922" w:rsidRDefault="00293B7A" w:rsidP="0004418C">
            <w:pPr>
              <w:bidi/>
              <w:rPr>
                <w:b/>
                <w:bCs/>
                <w:sz w:val="24"/>
                <w:szCs w:val="24"/>
                <w:rtl/>
              </w:rPr>
            </w:pPr>
            <w:r w:rsidRPr="00194922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FC4E5E2" w14:textId="77777777" w:rsidR="00262421" w:rsidRDefault="00262421" w:rsidP="00B558A5">
            <w:pPr>
              <w:bidi/>
              <w:rPr>
                <w:b/>
                <w:bCs/>
                <w:sz w:val="24"/>
                <w:szCs w:val="24"/>
                <w:rtl/>
              </w:rPr>
            </w:pPr>
          </w:p>
          <w:p w14:paraId="4FB3DD2D" w14:textId="77777777" w:rsidR="0004418C" w:rsidRPr="00194922" w:rsidRDefault="00293B7A" w:rsidP="00262421">
            <w:pPr>
              <w:bidi/>
              <w:rPr>
                <w:b/>
                <w:bCs/>
                <w:sz w:val="24"/>
                <w:szCs w:val="24"/>
                <w:rtl/>
              </w:rPr>
            </w:pPr>
            <w:r w:rsidRPr="00194922">
              <w:rPr>
                <w:rFonts w:hint="cs"/>
                <w:b/>
                <w:bCs/>
                <w:sz w:val="24"/>
                <w:szCs w:val="24"/>
                <w:rtl/>
              </w:rPr>
              <w:t xml:space="preserve">اسم مدير </w:t>
            </w:r>
            <w:proofErr w:type="gramStart"/>
            <w:r w:rsidRPr="00194922">
              <w:rPr>
                <w:rFonts w:hint="cs"/>
                <w:b/>
                <w:bCs/>
                <w:sz w:val="24"/>
                <w:szCs w:val="24"/>
                <w:rtl/>
              </w:rPr>
              <w:t xml:space="preserve">المدرسة:   </w:t>
            </w:r>
            <w:proofErr w:type="gramEnd"/>
            <w:r w:rsidRPr="00194922">
              <w:rPr>
                <w:rFonts w:hint="cs"/>
                <w:b/>
                <w:bCs/>
                <w:sz w:val="24"/>
                <w:szCs w:val="24"/>
                <w:rtl/>
              </w:rPr>
              <w:t xml:space="preserve">                 </w:t>
            </w:r>
          </w:p>
        </w:tc>
        <w:tc>
          <w:tcPr>
            <w:tcW w:w="3029" w:type="dxa"/>
          </w:tcPr>
          <w:p w14:paraId="4238EB87" w14:textId="77777777" w:rsidR="00B558A5" w:rsidRPr="00194922" w:rsidRDefault="000E0C62" w:rsidP="0004418C">
            <w:pPr>
              <w:bidi/>
              <w:rPr>
                <w:b/>
                <w:bCs/>
                <w:sz w:val="24"/>
                <w:szCs w:val="24"/>
                <w:rtl/>
              </w:rPr>
            </w:pPr>
            <w:r w:rsidRPr="00194922">
              <w:rPr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45720" distB="45720" distL="114300" distR="114300" simplePos="0" relativeHeight="251670528" behindDoc="0" locked="0" layoutInCell="1" allowOverlap="1" wp14:anchorId="4A79A6CA" wp14:editId="380074A4">
                      <wp:simplePos x="0" y="0"/>
                      <wp:positionH relativeFrom="column">
                        <wp:posOffset>784860</wp:posOffset>
                      </wp:positionH>
                      <wp:positionV relativeFrom="paragraph">
                        <wp:posOffset>74930</wp:posOffset>
                      </wp:positionV>
                      <wp:extent cx="114300" cy="133350"/>
                      <wp:effectExtent l="0" t="0" r="19050" b="19050"/>
                      <wp:wrapSquare wrapText="bothSides"/>
                      <wp:docPr id="12" name="مربع نص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CC0E58" w14:textId="77777777" w:rsidR="00740AE8" w:rsidRDefault="00740AE8" w:rsidP="00262421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79A6CA" id="_x0000_s1031" type="#_x0000_t202" style="position:absolute;left:0;text-align:left;margin-left:61.8pt;margin-top:5.9pt;width:9pt;height:10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">
                      <v:textbox>
                        <w:txbxContent>
                          <w:p w14:paraId="2DCC0E58" w14:textId="77777777" w:rsidR="00740AE8" w:rsidRDefault="00740AE8" w:rsidP="00262421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proofErr w:type="gramStart"/>
            <w:r w:rsidR="00262421">
              <w:rPr>
                <w:rFonts w:hint="cs"/>
                <w:b/>
                <w:bCs/>
                <w:sz w:val="24"/>
                <w:szCs w:val="24"/>
                <w:rtl/>
              </w:rPr>
              <w:t>أهلي</w:t>
            </w:r>
            <w:r w:rsidR="00262421" w:rsidRPr="00194922">
              <w:rPr>
                <w:b/>
                <w:bCs/>
                <w:noProof/>
                <w:sz w:val="24"/>
                <w:szCs w:val="24"/>
                <w:rtl/>
              </w:rPr>
              <w:t xml:space="preserve"> </w:t>
            </w:r>
            <w:r w:rsidR="00262421">
              <w:rPr>
                <w:rFonts w:hint="cs"/>
                <w:b/>
                <w:bCs/>
                <w:noProof/>
                <w:sz w:val="24"/>
                <w:szCs w:val="24"/>
                <w:rtl/>
              </w:rPr>
              <w:t>:</w:t>
            </w:r>
            <w:proofErr w:type="gramEnd"/>
          </w:p>
          <w:p w14:paraId="1CB06E44" w14:textId="77777777" w:rsidR="00262421" w:rsidRDefault="00262421" w:rsidP="00B558A5">
            <w:pPr>
              <w:bidi/>
              <w:rPr>
                <w:b/>
                <w:bCs/>
                <w:sz w:val="24"/>
                <w:szCs w:val="24"/>
                <w:rtl/>
              </w:rPr>
            </w:pPr>
          </w:p>
          <w:p w14:paraId="3782E079" w14:textId="77777777" w:rsidR="0004418C" w:rsidRPr="00194922" w:rsidRDefault="00293B7A" w:rsidP="00262421">
            <w:pPr>
              <w:bidi/>
              <w:rPr>
                <w:b/>
                <w:bCs/>
                <w:sz w:val="24"/>
                <w:szCs w:val="24"/>
                <w:rtl/>
              </w:rPr>
            </w:pPr>
            <w:r w:rsidRPr="00194922">
              <w:rPr>
                <w:rFonts w:hint="cs"/>
                <w:b/>
                <w:bCs/>
                <w:sz w:val="24"/>
                <w:szCs w:val="24"/>
                <w:rtl/>
              </w:rPr>
              <w:t>تلفون سيار:</w:t>
            </w:r>
          </w:p>
        </w:tc>
      </w:tr>
      <w:tr w:rsidR="00262421" w14:paraId="148BADBC" w14:textId="77777777" w:rsidTr="00FB4DEB">
        <w:trPr>
          <w:jc w:val="center"/>
        </w:trPr>
        <w:tc>
          <w:tcPr>
            <w:tcW w:w="3546" w:type="dxa"/>
          </w:tcPr>
          <w:p w14:paraId="64128FCE" w14:textId="77777777" w:rsidR="00262421" w:rsidRPr="00194922" w:rsidRDefault="00262421" w:rsidP="0004418C">
            <w:pPr>
              <w:bidi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744" w:type="dxa"/>
          </w:tcPr>
          <w:p w14:paraId="3723BF88" w14:textId="77777777" w:rsidR="00262421" w:rsidRPr="00194922" w:rsidRDefault="00262421" w:rsidP="0004418C">
            <w:pPr>
              <w:bidi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29" w:type="dxa"/>
          </w:tcPr>
          <w:p w14:paraId="71779B3F" w14:textId="77777777" w:rsidR="00262421" w:rsidRDefault="00262421" w:rsidP="0004418C">
            <w:pPr>
              <w:bidi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4D94C3DD" w14:textId="77777777" w:rsidR="007E1AFD" w:rsidRDefault="007E1AFD" w:rsidP="0004418C">
      <w:pPr>
        <w:rPr>
          <w:sz w:val="28"/>
          <w:szCs w:val="28"/>
        </w:rPr>
        <w:sectPr w:rsidR="007E1AFD" w:rsidSect="00E074F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510" w:right="794" w:bottom="510" w:left="794" w:header="1701" w:footer="57" w:gutter="0"/>
          <w:cols w:space="708"/>
          <w:docGrid w:linePitch="360"/>
        </w:sectPr>
      </w:pPr>
    </w:p>
    <w:p w14:paraId="5F2AC276" w14:textId="77777777" w:rsidR="00AE0EEE" w:rsidRPr="00194922" w:rsidRDefault="000F03EA" w:rsidP="006F45B0">
      <w:pPr>
        <w:bidi/>
        <w:rPr>
          <w:rFonts w:cs="PT Bold Heading"/>
          <w:u w:val="single"/>
          <w:rtl/>
        </w:rPr>
      </w:pPr>
      <w:r w:rsidRPr="00194922">
        <w:rPr>
          <w:rFonts w:cs="PT Bold Heading" w:hint="cs"/>
          <w:u w:val="single"/>
          <w:rtl/>
        </w:rPr>
        <w:t>أولاً: مكونات</w:t>
      </w:r>
      <w:r w:rsidR="000C6D76">
        <w:rPr>
          <w:rFonts w:cs="PT Bold Heading" w:hint="cs"/>
          <w:u w:val="single"/>
          <w:rtl/>
        </w:rPr>
        <w:t xml:space="preserve"> المبنى</w:t>
      </w:r>
      <w:r w:rsidRPr="00194922">
        <w:rPr>
          <w:rFonts w:cs="PT Bold Heading" w:hint="cs"/>
          <w:u w:val="single"/>
          <w:rtl/>
        </w:rPr>
        <w:t xml:space="preserve"> </w:t>
      </w:r>
      <w:proofErr w:type="gramStart"/>
      <w:r w:rsidRPr="00194922">
        <w:rPr>
          <w:rFonts w:cs="PT Bold Heading" w:hint="cs"/>
          <w:u w:val="single"/>
          <w:rtl/>
        </w:rPr>
        <w:t>المدرس</w:t>
      </w:r>
      <w:r w:rsidR="003D5781">
        <w:rPr>
          <w:rFonts w:cs="PT Bold Heading" w:hint="cs"/>
          <w:u w:val="single"/>
          <w:rtl/>
        </w:rPr>
        <w:t>ي</w:t>
      </w:r>
      <w:r w:rsidRPr="00194922">
        <w:rPr>
          <w:rFonts w:cs="PT Bold Heading" w:hint="cs"/>
          <w:u w:val="single"/>
          <w:rtl/>
        </w:rPr>
        <w:t>:</w:t>
      </w:r>
      <w:r w:rsidR="000A6E58" w:rsidRPr="00194922">
        <w:rPr>
          <w:rFonts w:cs="PT Bold Heading" w:hint="cs"/>
          <w:u w:val="single"/>
          <w:rtl/>
        </w:rPr>
        <w:t>-</w:t>
      </w:r>
      <w:proofErr w:type="gramEnd"/>
    </w:p>
    <w:tbl>
      <w:tblPr>
        <w:tblStyle w:val="a6"/>
        <w:bidiVisual/>
        <w:tblW w:w="4956" w:type="pct"/>
        <w:jc w:val="center"/>
        <w:tblBorders>
          <w:top w:val="thickThinSmallGap" w:sz="18" w:space="0" w:color="000000" w:themeColor="text1"/>
          <w:left w:val="thickThinSmallGap" w:sz="18" w:space="0" w:color="000000" w:themeColor="text1"/>
          <w:bottom w:val="thickThinSmallGap" w:sz="18" w:space="0" w:color="000000" w:themeColor="text1"/>
          <w:right w:val="thickThinSmallGap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352"/>
        <w:gridCol w:w="327"/>
        <w:gridCol w:w="349"/>
        <w:gridCol w:w="333"/>
        <w:gridCol w:w="260"/>
        <w:gridCol w:w="274"/>
        <w:gridCol w:w="242"/>
        <w:gridCol w:w="250"/>
        <w:gridCol w:w="292"/>
        <w:gridCol w:w="368"/>
        <w:gridCol w:w="240"/>
        <w:gridCol w:w="26"/>
        <w:gridCol w:w="262"/>
        <w:gridCol w:w="341"/>
        <w:gridCol w:w="307"/>
        <w:gridCol w:w="309"/>
        <w:gridCol w:w="321"/>
        <w:gridCol w:w="294"/>
        <w:gridCol w:w="14"/>
        <w:gridCol w:w="307"/>
        <w:gridCol w:w="390"/>
        <w:gridCol w:w="402"/>
        <w:gridCol w:w="343"/>
        <w:gridCol w:w="349"/>
        <w:gridCol w:w="347"/>
        <w:gridCol w:w="329"/>
        <w:gridCol w:w="254"/>
        <w:gridCol w:w="292"/>
        <w:gridCol w:w="236"/>
        <w:gridCol w:w="278"/>
        <w:gridCol w:w="280"/>
        <w:gridCol w:w="278"/>
        <w:gridCol w:w="280"/>
        <w:gridCol w:w="278"/>
        <w:gridCol w:w="349"/>
      </w:tblGrid>
      <w:tr w:rsidR="002B5EA8" w:rsidRPr="00A05915" w14:paraId="5181F405" w14:textId="77777777" w:rsidTr="002B5EA8">
        <w:trPr>
          <w:cantSplit/>
          <w:trHeight w:val="1195"/>
          <w:jc w:val="center"/>
        </w:trPr>
        <w:tc>
          <w:tcPr>
            <w:tcW w:w="173" w:type="pct"/>
            <w:tcBorders>
              <w:top w:val="thickThinSmallGap" w:sz="1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</w:tcPr>
          <w:p w14:paraId="06730628" w14:textId="77777777" w:rsidR="002B5EA8" w:rsidRPr="008120C3" w:rsidRDefault="002B5EA8" w:rsidP="007527C9">
            <w:pPr>
              <w:bidi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120C3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مبنى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 مدرسي</w:t>
            </w:r>
          </w:p>
        </w:tc>
        <w:tc>
          <w:tcPr>
            <w:tcW w:w="161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</w:tcPr>
          <w:p w14:paraId="05BFE57B" w14:textId="77777777" w:rsidR="002B5EA8" w:rsidRPr="008120C3" w:rsidRDefault="002B5EA8" w:rsidP="007527C9">
            <w:pPr>
              <w:bidi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120C3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عمارة</w:t>
            </w:r>
          </w:p>
        </w:tc>
        <w:tc>
          <w:tcPr>
            <w:tcW w:w="172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textDirection w:val="btLr"/>
          </w:tcPr>
          <w:p w14:paraId="2DD354F6" w14:textId="77777777" w:rsidR="002B5EA8" w:rsidRPr="008120C3" w:rsidRDefault="002B5EA8" w:rsidP="007527C9">
            <w:pPr>
              <w:bidi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أخرى تذكر</w:t>
            </w:r>
          </w:p>
        </w:tc>
        <w:tc>
          <w:tcPr>
            <w:tcW w:w="427" w:type="pct"/>
            <w:gridSpan w:val="3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1F6F1A77" w14:textId="77777777" w:rsidR="002B5EA8" w:rsidRPr="008120C3" w:rsidRDefault="002B5EA8" w:rsidP="007527C9">
            <w:pPr>
              <w:bidi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120C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عدد غرف المدرسة</w:t>
            </w:r>
          </w:p>
        </w:tc>
        <w:tc>
          <w:tcPr>
            <w:tcW w:w="386" w:type="pct"/>
            <w:gridSpan w:val="3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04570A72" w14:textId="77777777" w:rsidR="002B5EA8" w:rsidRPr="008120C3" w:rsidRDefault="002B5EA8" w:rsidP="007527C9">
            <w:pPr>
              <w:bidi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120C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صلاحية الغرف الدراسية</w:t>
            </w:r>
          </w:p>
        </w:tc>
        <w:tc>
          <w:tcPr>
            <w:tcW w:w="299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1A386845" w14:textId="77777777" w:rsidR="002B5EA8" w:rsidRPr="008120C3" w:rsidRDefault="002B5EA8" w:rsidP="007527C9">
            <w:pPr>
              <w:bidi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عدد الغرف الدراسية فقط</w:t>
            </w:r>
          </w:p>
        </w:tc>
        <w:tc>
          <w:tcPr>
            <w:tcW w:w="310" w:type="pct"/>
            <w:gridSpan w:val="3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0104E308" w14:textId="77777777" w:rsidR="002B5EA8" w:rsidRPr="008120C3" w:rsidRDefault="002B5EA8" w:rsidP="007527C9">
            <w:pPr>
              <w:bidi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120C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إدارة المدرسة</w:t>
            </w:r>
          </w:p>
        </w:tc>
        <w:tc>
          <w:tcPr>
            <w:tcW w:w="303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</w:tcPr>
          <w:p w14:paraId="338653B8" w14:textId="77777777" w:rsidR="002B5EA8" w:rsidRPr="008120C3" w:rsidRDefault="002B5EA8" w:rsidP="007527C9">
            <w:pPr>
              <w:bidi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قاعة اجتماعات</w:t>
            </w:r>
          </w:p>
        </w:tc>
        <w:tc>
          <w:tcPr>
            <w:tcW w:w="303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43467AF5" w14:textId="77777777" w:rsidR="002B5EA8" w:rsidRPr="008120C3" w:rsidRDefault="002B5EA8" w:rsidP="007527C9">
            <w:pPr>
              <w:bidi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120C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استراحة مدرسين</w:t>
            </w:r>
          </w:p>
        </w:tc>
        <w:tc>
          <w:tcPr>
            <w:tcW w:w="350" w:type="pct"/>
            <w:gridSpan w:val="3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01E7E86E" w14:textId="77777777" w:rsidR="002B5EA8" w:rsidRPr="008120C3" w:rsidRDefault="002B5EA8" w:rsidP="007527C9">
            <w:pPr>
              <w:bidi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 عدد </w:t>
            </w:r>
            <w:r w:rsidRPr="008120C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الحمامات</w:t>
            </w:r>
          </w:p>
        </w:tc>
        <w:tc>
          <w:tcPr>
            <w:tcW w:w="367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38CC7078" w14:textId="77777777" w:rsidR="002B5EA8" w:rsidRPr="008120C3" w:rsidRDefault="002B5EA8" w:rsidP="007527C9">
            <w:pPr>
              <w:bidi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مكتبة / محتوياتها</w:t>
            </w:r>
          </w:p>
        </w:tc>
        <w:tc>
          <w:tcPr>
            <w:tcW w:w="343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16038164" w14:textId="77777777" w:rsidR="002B5EA8" w:rsidRPr="008120C3" w:rsidRDefault="002B5EA8" w:rsidP="001B7C5C">
            <w:pPr>
              <w:bidi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120C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سور المدرسة</w:t>
            </w:r>
          </w:p>
        </w:tc>
        <w:tc>
          <w:tcPr>
            <w:tcW w:w="287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1F87A2FC" w14:textId="77777777" w:rsidR="002B5EA8" w:rsidRPr="008120C3" w:rsidRDefault="002B5EA8" w:rsidP="001B7C5C">
            <w:pPr>
              <w:bidi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كهرباء/ حكومي/ أهلي</w:t>
            </w:r>
          </w:p>
        </w:tc>
        <w:tc>
          <w:tcPr>
            <w:tcW w:w="260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3184663B" w14:textId="77777777" w:rsidR="002B5EA8" w:rsidRPr="008120C3" w:rsidRDefault="002B5EA8" w:rsidP="001B7C5C">
            <w:pPr>
              <w:bidi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غرفة مقصف</w:t>
            </w:r>
          </w:p>
        </w:tc>
        <w:tc>
          <w:tcPr>
            <w:tcW w:w="275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</w:tcPr>
          <w:p w14:paraId="3F52A041" w14:textId="77777777" w:rsidR="002B5EA8" w:rsidRPr="008120C3" w:rsidRDefault="002B5EA8" w:rsidP="007527C9">
            <w:pPr>
              <w:bidi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غرف معامل</w:t>
            </w:r>
          </w:p>
        </w:tc>
        <w:tc>
          <w:tcPr>
            <w:tcW w:w="275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5FDAA7A4" w14:textId="77777777" w:rsidR="002B5EA8" w:rsidRPr="008120C3" w:rsidRDefault="002B5EA8" w:rsidP="007527C9">
            <w:pPr>
              <w:bidi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120C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المياه</w:t>
            </w:r>
          </w:p>
        </w:tc>
        <w:tc>
          <w:tcPr>
            <w:tcW w:w="309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textDirection w:val="btLr"/>
            <w:vAlign w:val="center"/>
          </w:tcPr>
          <w:p w14:paraId="625E2A19" w14:textId="77777777" w:rsidR="002B5EA8" w:rsidRPr="008120C3" w:rsidRDefault="002B5EA8" w:rsidP="007527C9">
            <w:pPr>
              <w:bidi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120C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طريق سيارة</w:t>
            </w:r>
          </w:p>
        </w:tc>
      </w:tr>
      <w:tr w:rsidR="002B5EA8" w:rsidRPr="00A05915" w14:paraId="2232B3A7" w14:textId="77777777" w:rsidTr="002B5EA8">
        <w:trPr>
          <w:cantSplit/>
          <w:trHeight w:val="943"/>
          <w:jc w:val="center"/>
        </w:trPr>
        <w:tc>
          <w:tcPr>
            <w:tcW w:w="173" w:type="pct"/>
            <w:vMerge w:val="restart"/>
            <w:tcBorders>
              <w:top w:val="thickThinSmallGap" w:sz="18" w:space="0" w:color="000000" w:themeColor="text1"/>
              <w:bottom w:val="nil"/>
              <w:right w:val="single" w:sz="12" w:space="0" w:color="000000" w:themeColor="text1"/>
            </w:tcBorders>
            <w:vAlign w:val="center"/>
          </w:tcPr>
          <w:p w14:paraId="017B5616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61" w:type="pct"/>
            <w:vMerge w:val="restart"/>
            <w:tcBorders>
              <w:top w:val="thickThinSmallGap" w:sz="18" w:space="0" w:color="000000" w:themeColor="text1"/>
              <w:left w:val="single" w:sz="12" w:space="0" w:color="000000" w:themeColor="text1"/>
              <w:bottom w:val="nil"/>
              <w:right w:val="single" w:sz="12" w:space="0" w:color="000000" w:themeColor="text1"/>
            </w:tcBorders>
            <w:vAlign w:val="center"/>
          </w:tcPr>
          <w:p w14:paraId="73A23D8A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2" w:type="pct"/>
            <w:vMerge w:val="restar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vAlign w:val="center"/>
          </w:tcPr>
          <w:p w14:paraId="321FD623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64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textDirection w:val="btLr"/>
            <w:vAlign w:val="center"/>
          </w:tcPr>
          <w:p w14:paraId="0A66DD9A" w14:textId="77777777" w:rsidR="002B5EA8" w:rsidRPr="008120C3" w:rsidRDefault="002B5EA8" w:rsidP="002B5EA8">
            <w:pPr>
              <w:bidi/>
              <w:spacing w:line="180" w:lineRule="exact"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120C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اساسي</w:t>
            </w:r>
          </w:p>
        </w:tc>
        <w:tc>
          <w:tcPr>
            <w:tcW w:w="128" w:type="pct"/>
            <w:tcBorders>
              <w:top w:val="thickThinSmallGap" w:sz="18" w:space="0" w:color="000000" w:themeColor="text1"/>
              <w:bottom w:val="single" w:sz="8" w:space="0" w:color="000000" w:themeColor="text1"/>
            </w:tcBorders>
            <w:textDirection w:val="btLr"/>
            <w:vAlign w:val="center"/>
          </w:tcPr>
          <w:p w14:paraId="27500B1A" w14:textId="77777777" w:rsidR="002B5EA8" w:rsidRPr="008120C3" w:rsidRDefault="002B5EA8" w:rsidP="002B5EA8">
            <w:pPr>
              <w:bidi/>
              <w:spacing w:line="180" w:lineRule="exact"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8120C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ثانوي</w:t>
            </w:r>
          </w:p>
        </w:tc>
        <w:tc>
          <w:tcPr>
            <w:tcW w:w="135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44C6BA17" w14:textId="77777777" w:rsidR="002B5EA8" w:rsidRPr="008120C3" w:rsidRDefault="002B5EA8" w:rsidP="002B5EA8">
            <w:pPr>
              <w:bidi/>
              <w:spacing w:line="180" w:lineRule="exact"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120C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إجمالي</w:t>
            </w:r>
          </w:p>
        </w:tc>
        <w:tc>
          <w:tcPr>
            <w:tcW w:w="119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textDirection w:val="btLr"/>
            <w:vAlign w:val="center"/>
          </w:tcPr>
          <w:p w14:paraId="16DDCF70" w14:textId="77777777" w:rsidR="002B5EA8" w:rsidRPr="008120C3" w:rsidRDefault="002B5EA8" w:rsidP="002B5EA8">
            <w:pPr>
              <w:bidi/>
              <w:spacing w:line="180" w:lineRule="exact"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120C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صالح</w:t>
            </w:r>
          </w:p>
        </w:tc>
        <w:tc>
          <w:tcPr>
            <w:tcW w:w="123" w:type="pct"/>
            <w:tcBorders>
              <w:top w:val="thickThinSmallGap" w:sz="18" w:space="0" w:color="000000" w:themeColor="text1"/>
              <w:bottom w:val="single" w:sz="8" w:space="0" w:color="000000" w:themeColor="text1"/>
            </w:tcBorders>
            <w:textDirection w:val="btLr"/>
            <w:vAlign w:val="center"/>
          </w:tcPr>
          <w:p w14:paraId="566BAF50" w14:textId="77777777" w:rsidR="002B5EA8" w:rsidRPr="008120C3" w:rsidRDefault="002B5EA8" w:rsidP="002B5EA8">
            <w:pPr>
              <w:bidi/>
              <w:spacing w:line="180" w:lineRule="exact"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120C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يحتاج ت</w:t>
            </w:r>
          </w:p>
        </w:tc>
        <w:tc>
          <w:tcPr>
            <w:tcW w:w="144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7C316FAB" w14:textId="77777777" w:rsidR="002B5EA8" w:rsidRPr="008120C3" w:rsidRDefault="002B5EA8" w:rsidP="002B5EA8">
            <w:pPr>
              <w:bidi/>
              <w:spacing w:line="180" w:lineRule="exact"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120C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غير صالح</w:t>
            </w:r>
          </w:p>
        </w:tc>
        <w:tc>
          <w:tcPr>
            <w:tcW w:w="181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textDirection w:val="btLr"/>
            <w:vAlign w:val="center"/>
          </w:tcPr>
          <w:p w14:paraId="0F95EAA3" w14:textId="77777777" w:rsidR="002B5EA8" w:rsidRPr="008120C3" w:rsidRDefault="002B5EA8" w:rsidP="002B5EA8">
            <w:pPr>
              <w:bidi/>
              <w:spacing w:line="180" w:lineRule="exact"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120C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يوجد</w:t>
            </w:r>
          </w:p>
        </w:tc>
        <w:tc>
          <w:tcPr>
            <w:tcW w:w="131" w:type="pct"/>
            <w:gridSpan w:val="2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055717E8" w14:textId="77777777" w:rsidR="002B5EA8" w:rsidRPr="008120C3" w:rsidRDefault="002B5EA8" w:rsidP="002B5EA8">
            <w:pPr>
              <w:bidi/>
              <w:spacing w:line="180" w:lineRule="exact"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120C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يوجد</w:t>
            </w:r>
          </w:p>
        </w:tc>
        <w:tc>
          <w:tcPr>
            <w:tcW w:w="129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textDirection w:val="btLr"/>
            <w:vAlign w:val="center"/>
          </w:tcPr>
          <w:p w14:paraId="793CC498" w14:textId="77777777" w:rsidR="002B5EA8" w:rsidRPr="008120C3" w:rsidRDefault="002B5EA8" w:rsidP="002B5EA8">
            <w:pPr>
              <w:bidi/>
              <w:spacing w:line="180" w:lineRule="exact"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120C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يوجد</w:t>
            </w:r>
          </w:p>
        </w:tc>
        <w:tc>
          <w:tcPr>
            <w:tcW w:w="168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2B4EE698" w14:textId="77777777" w:rsidR="002B5EA8" w:rsidRPr="008120C3" w:rsidRDefault="002B5EA8" w:rsidP="002B5EA8">
            <w:pPr>
              <w:bidi/>
              <w:spacing w:line="180" w:lineRule="exact"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120C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لا يوجد</w:t>
            </w:r>
          </w:p>
        </w:tc>
        <w:tc>
          <w:tcPr>
            <w:tcW w:w="151" w:type="pct"/>
            <w:tcBorders>
              <w:top w:val="thickThinSmallGap" w:sz="18" w:space="0" w:color="000000" w:themeColor="text1"/>
            </w:tcBorders>
            <w:textDirection w:val="btLr"/>
            <w:vAlign w:val="center"/>
          </w:tcPr>
          <w:p w14:paraId="0CF113F0" w14:textId="77777777" w:rsidR="002B5EA8" w:rsidRPr="008120C3" w:rsidRDefault="002B5EA8" w:rsidP="002B5EA8">
            <w:pPr>
              <w:bidi/>
              <w:spacing w:line="180" w:lineRule="exact"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120C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يوجد</w:t>
            </w:r>
          </w:p>
        </w:tc>
        <w:tc>
          <w:tcPr>
            <w:tcW w:w="152" w:type="pct"/>
            <w:tcBorders>
              <w:top w:val="thickThinSmallGap" w:sz="18" w:space="0" w:color="000000" w:themeColor="text1"/>
            </w:tcBorders>
            <w:textDirection w:val="btLr"/>
            <w:vAlign w:val="center"/>
          </w:tcPr>
          <w:p w14:paraId="179692F1" w14:textId="77777777" w:rsidR="002B5EA8" w:rsidRPr="008120C3" w:rsidRDefault="002B5EA8" w:rsidP="002B5EA8">
            <w:pPr>
              <w:bidi/>
              <w:spacing w:line="180" w:lineRule="exact"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لا يوجد</w:t>
            </w:r>
          </w:p>
        </w:tc>
        <w:tc>
          <w:tcPr>
            <w:tcW w:w="158" w:type="pct"/>
            <w:tcBorders>
              <w:top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068FD63C" w14:textId="77777777" w:rsidR="002B5EA8" w:rsidRPr="008120C3" w:rsidRDefault="002B5EA8" w:rsidP="002B5EA8">
            <w:pPr>
              <w:bidi/>
              <w:spacing w:line="180" w:lineRule="exact"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120C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يوجد</w:t>
            </w:r>
          </w:p>
        </w:tc>
        <w:tc>
          <w:tcPr>
            <w:tcW w:w="152" w:type="pct"/>
            <w:gridSpan w:val="2"/>
            <w:tcBorders>
              <w:top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571A757E" w14:textId="77777777" w:rsidR="002B5EA8" w:rsidRPr="008120C3" w:rsidRDefault="002B5EA8" w:rsidP="002B5EA8">
            <w:pPr>
              <w:bidi/>
              <w:spacing w:line="180" w:lineRule="exact"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120C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لا يوجد</w:t>
            </w:r>
          </w:p>
        </w:tc>
        <w:tc>
          <w:tcPr>
            <w:tcW w:w="151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textDirection w:val="btLr"/>
            <w:vAlign w:val="center"/>
          </w:tcPr>
          <w:p w14:paraId="2D1A375E" w14:textId="77777777" w:rsidR="002B5EA8" w:rsidRPr="008120C3" w:rsidRDefault="002B5EA8" w:rsidP="002B5EA8">
            <w:pPr>
              <w:bidi/>
              <w:spacing w:line="180" w:lineRule="exact"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صالحة</w:t>
            </w:r>
          </w:p>
        </w:tc>
        <w:tc>
          <w:tcPr>
            <w:tcW w:w="192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61CAEDC2" w14:textId="77777777" w:rsidR="002B5EA8" w:rsidRPr="008120C3" w:rsidRDefault="002B5EA8" w:rsidP="002B5EA8">
            <w:pPr>
              <w:bidi/>
              <w:spacing w:line="180" w:lineRule="exact"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غيرصالحة</w:t>
            </w:r>
            <w:proofErr w:type="spellEnd"/>
          </w:p>
        </w:tc>
        <w:tc>
          <w:tcPr>
            <w:tcW w:w="198" w:type="pct"/>
            <w:tcBorders>
              <w:right w:val="single" w:sz="12" w:space="0" w:color="000000" w:themeColor="text1"/>
            </w:tcBorders>
            <w:textDirection w:val="btLr"/>
          </w:tcPr>
          <w:p w14:paraId="411018CC" w14:textId="77777777" w:rsidR="002B5EA8" w:rsidRPr="008120C3" w:rsidRDefault="002B5EA8" w:rsidP="002B5EA8">
            <w:pPr>
              <w:bidi/>
              <w:spacing w:line="180" w:lineRule="exact"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يوجد</w:t>
            </w:r>
          </w:p>
        </w:tc>
        <w:tc>
          <w:tcPr>
            <w:tcW w:w="169" w:type="pct"/>
            <w:tcBorders>
              <w:right w:val="single" w:sz="12" w:space="0" w:color="000000" w:themeColor="text1"/>
            </w:tcBorders>
            <w:textDirection w:val="btLr"/>
          </w:tcPr>
          <w:p w14:paraId="2194247A" w14:textId="77777777" w:rsidR="002B5EA8" w:rsidRPr="008120C3" w:rsidRDefault="002B5EA8" w:rsidP="002B5EA8">
            <w:pPr>
              <w:bidi/>
              <w:spacing w:line="180" w:lineRule="exact"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لا يوجد</w:t>
            </w:r>
          </w:p>
        </w:tc>
        <w:tc>
          <w:tcPr>
            <w:tcW w:w="172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4B48120B" w14:textId="77777777" w:rsidR="002B5EA8" w:rsidRPr="008120C3" w:rsidRDefault="002B5EA8" w:rsidP="002B5EA8">
            <w:pPr>
              <w:bidi/>
              <w:spacing w:line="180" w:lineRule="exact"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120C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يوجد</w:t>
            </w:r>
          </w:p>
        </w:tc>
        <w:tc>
          <w:tcPr>
            <w:tcW w:w="171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26E912E7" w14:textId="77777777" w:rsidR="002B5EA8" w:rsidRPr="008120C3" w:rsidRDefault="002B5EA8" w:rsidP="002B5EA8">
            <w:pPr>
              <w:bidi/>
              <w:spacing w:line="180" w:lineRule="exact"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120C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لا يوجد</w:t>
            </w:r>
          </w:p>
        </w:tc>
        <w:tc>
          <w:tcPr>
            <w:tcW w:w="162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textDirection w:val="btLr"/>
            <w:vAlign w:val="center"/>
          </w:tcPr>
          <w:p w14:paraId="5686F8C4" w14:textId="77777777" w:rsidR="002B5EA8" w:rsidRPr="008120C3" w:rsidRDefault="002B5EA8" w:rsidP="002B5EA8">
            <w:pPr>
              <w:bidi/>
              <w:spacing w:line="180" w:lineRule="exact"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120C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يوجد</w:t>
            </w:r>
          </w:p>
        </w:tc>
        <w:tc>
          <w:tcPr>
            <w:tcW w:w="125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130250AC" w14:textId="77777777" w:rsidR="002B5EA8" w:rsidRPr="008120C3" w:rsidRDefault="002B5EA8" w:rsidP="002B5EA8">
            <w:pPr>
              <w:bidi/>
              <w:spacing w:line="180" w:lineRule="exact"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120C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لا يوجد</w:t>
            </w:r>
          </w:p>
        </w:tc>
        <w:tc>
          <w:tcPr>
            <w:tcW w:w="144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textDirection w:val="btLr"/>
            <w:vAlign w:val="center"/>
          </w:tcPr>
          <w:p w14:paraId="5ADD8550" w14:textId="77777777" w:rsidR="002B5EA8" w:rsidRPr="008120C3" w:rsidRDefault="002B5EA8" w:rsidP="002B5EA8">
            <w:pPr>
              <w:bidi/>
              <w:spacing w:line="180" w:lineRule="exact"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120C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يوجد</w:t>
            </w:r>
          </w:p>
        </w:tc>
        <w:tc>
          <w:tcPr>
            <w:tcW w:w="116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7F503C0E" w14:textId="77777777" w:rsidR="002B5EA8" w:rsidRPr="008120C3" w:rsidRDefault="002B5EA8" w:rsidP="002B5EA8">
            <w:pPr>
              <w:bidi/>
              <w:spacing w:line="180" w:lineRule="exact"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120C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لا يوجد</w:t>
            </w:r>
          </w:p>
        </w:tc>
        <w:tc>
          <w:tcPr>
            <w:tcW w:w="137" w:type="pct"/>
            <w:tcBorders>
              <w:top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441CD7CD" w14:textId="77777777" w:rsidR="002B5EA8" w:rsidRPr="008120C3" w:rsidRDefault="002B5EA8" w:rsidP="002B5EA8">
            <w:pPr>
              <w:bidi/>
              <w:spacing w:line="180" w:lineRule="exact"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120C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يوجد</w:t>
            </w:r>
          </w:p>
        </w:tc>
        <w:tc>
          <w:tcPr>
            <w:tcW w:w="138" w:type="pct"/>
            <w:tcBorders>
              <w:top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218FB0E9" w14:textId="77777777" w:rsidR="002B5EA8" w:rsidRPr="008120C3" w:rsidRDefault="002B5EA8" w:rsidP="002B5EA8">
            <w:pPr>
              <w:bidi/>
              <w:spacing w:line="180" w:lineRule="exact"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لا يوجد</w:t>
            </w:r>
          </w:p>
        </w:tc>
        <w:tc>
          <w:tcPr>
            <w:tcW w:w="137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textDirection w:val="btLr"/>
            <w:vAlign w:val="center"/>
          </w:tcPr>
          <w:p w14:paraId="2082A187" w14:textId="77777777" w:rsidR="002B5EA8" w:rsidRPr="008120C3" w:rsidRDefault="002B5EA8" w:rsidP="002B5EA8">
            <w:pPr>
              <w:bidi/>
              <w:spacing w:line="180" w:lineRule="exact"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120C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يوجد</w:t>
            </w:r>
          </w:p>
        </w:tc>
        <w:tc>
          <w:tcPr>
            <w:tcW w:w="138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4E7B8B70" w14:textId="77777777" w:rsidR="002B5EA8" w:rsidRPr="008120C3" w:rsidRDefault="002B5EA8" w:rsidP="002B5EA8">
            <w:pPr>
              <w:bidi/>
              <w:spacing w:line="180" w:lineRule="exact"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120C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لا يوجد</w:t>
            </w:r>
          </w:p>
        </w:tc>
        <w:tc>
          <w:tcPr>
            <w:tcW w:w="137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textDirection w:val="btLr"/>
            <w:vAlign w:val="center"/>
          </w:tcPr>
          <w:p w14:paraId="74A127E4" w14:textId="77777777" w:rsidR="002B5EA8" w:rsidRPr="008120C3" w:rsidRDefault="002B5EA8" w:rsidP="002B5EA8">
            <w:pPr>
              <w:bidi/>
              <w:spacing w:line="180" w:lineRule="exact"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120C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يوجد</w:t>
            </w:r>
          </w:p>
        </w:tc>
        <w:tc>
          <w:tcPr>
            <w:tcW w:w="172" w:type="pct"/>
            <w:tcBorders>
              <w:top w:val="thickThinSmallGap" w:sz="18" w:space="0" w:color="000000" w:themeColor="text1"/>
              <w:bottom w:val="single" w:sz="8" w:space="0" w:color="000000" w:themeColor="text1"/>
            </w:tcBorders>
            <w:textDirection w:val="btLr"/>
            <w:vAlign w:val="center"/>
          </w:tcPr>
          <w:p w14:paraId="65845EB8" w14:textId="77777777" w:rsidR="002B5EA8" w:rsidRPr="008120C3" w:rsidRDefault="002B5EA8" w:rsidP="002B5EA8">
            <w:pPr>
              <w:bidi/>
              <w:spacing w:line="180" w:lineRule="exact"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120C3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لا يوجد</w:t>
            </w:r>
          </w:p>
        </w:tc>
      </w:tr>
      <w:tr w:rsidR="002B5EA8" w:rsidRPr="00A05915" w14:paraId="5810394E" w14:textId="77777777" w:rsidTr="002B5EA8">
        <w:trPr>
          <w:trHeight w:val="258"/>
          <w:jc w:val="center"/>
        </w:trPr>
        <w:tc>
          <w:tcPr>
            <w:tcW w:w="173" w:type="pct"/>
            <w:vMerge/>
            <w:tcBorders>
              <w:top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0E22DC59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61" w:type="pct"/>
            <w:vMerge/>
            <w:tcBorders>
              <w:top w:val="single" w:sz="12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6A6BEB2A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2" w:type="pct"/>
            <w:vMerge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4929AA3C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64" w:type="pct"/>
            <w:tcBorders>
              <w:top w:val="single" w:sz="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5E74A2ED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28" w:type="pct"/>
            <w:tcBorders>
              <w:top w:val="single" w:sz="8" w:space="0" w:color="000000" w:themeColor="text1"/>
              <w:bottom w:val="thickThinSmallGap" w:sz="18" w:space="0" w:color="000000" w:themeColor="text1"/>
            </w:tcBorders>
            <w:vAlign w:val="center"/>
          </w:tcPr>
          <w:p w14:paraId="3B9B43DA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5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4E86CF4C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single" w:sz="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24CB6CEE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single" w:sz="8" w:space="0" w:color="000000" w:themeColor="text1"/>
              <w:bottom w:val="thickThinSmallGap" w:sz="18" w:space="0" w:color="000000" w:themeColor="text1"/>
            </w:tcBorders>
            <w:vAlign w:val="center"/>
          </w:tcPr>
          <w:p w14:paraId="2B1EA387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44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51744D4E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81" w:type="pct"/>
            <w:tcBorders>
              <w:top w:val="single" w:sz="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75C68C50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1" w:type="pct"/>
            <w:gridSpan w:val="2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5D01D73E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29" w:type="pct"/>
            <w:tcBorders>
              <w:top w:val="single" w:sz="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2AAB3ADE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05FE2C38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51" w:type="pct"/>
            <w:tcBorders>
              <w:bottom w:val="thickThinSmallGap" w:sz="18" w:space="0" w:color="000000" w:themeColor="text1"/>
            </w:tcBorders>
            <w:vAlign w:val="center"/>
          </w:tcPr>
          <w:p w14:paraId="02F32475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52" w:type="pct"/>
            <w:tcBorders>
              <w:bottom w:val="thickThinSmallGap" w:sz="18" w:space="0" w:color="000000" w:themeColor="text1"/>
            </w:tcBorders>
            <w:vAlign w:val="center"/>
          </w:tcPr>
          <w:p w14:paraId="44CA5440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58" w:type="pct"/>
            <w:tcBorders>
              <w:bottom w:val="thickThinSmallGap" w:sz="18" w:space="0" w:color="000000" w:themeColor="text1"/>
              <w:right w:val="single" w:sz="12" w:space="0" w:color="000000" w:themeColor="text1"/>
            </w:tcBorders>
          </w:tcPr>
          <w:p w14:paraId="210EFA7D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52" w:type="pct"/>
            <w:gridSpan w:val="2"/>
            <w:tcBorders>
              <w:bottom w:val="thickThinSmallGap" w:sz="18" w:space="0" w:color="000000" w:themeColor="text1"/>
              <w:right w:val="single" w:sz="12" w:space="0" w:color="000000" w:themeColor="text1"/>
            </w:tcBorders>
          </w:tcPr>
          <w:p w14:paraId="56AC52B8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2BEE375C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6CCE8814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98" w:type="pct"/>
            <w:tcBorders>
              <w:bottom w:val="thickThinSmallGap" w:sz="18" w:space="0" w:color="000000" w:themeColor="text1"/>
              <w:right w:val="single" w:sz="12" w:space="0" w:color="000000" w:themeColor="text1"/>
            </w:tcBorders>
          </w:tcPr>
          <w:p w14:paraId="4A47684B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69" w:type="pct"/>
            <w:tcBorders>
              <w:bottom w:val="thickThinSmallGap" w:sz="18" w:space="0" w:color="000000" w:themeColor="text1"/>
              <w:right w:val="single" w:sz="12" w:space="0" w:color="000000" w:themeColor="text1"/>
            </w:tcBorders>
          </w:tcPr>
          <w:p w14:paraId="3078D6FE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2" w:type="pct"/>
            <w:tcBorders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</w:tcPr>
          <w:p w14:paraId="26DCAEA2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1" w:type="pct"/>
            <w:tcBorders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</w:tcPr>
          <w:p w14:paraId="7B2446F4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62" w:type="pct"/>
            <w:tcBorders>
              <w:top w:val="single" w:sz="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39C2F122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06A96DD0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44" w:type="pct"/>
            <w:tcBorders>
              <w:top w:val="single" w:sz="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2CE66A7A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1E8FA0B7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7" w:type="pct"/>
            <w:tcBorders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07155085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8" w:type="pct"/>
            <w:tcBorders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57BEAF18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7" w:type="pct"/>
            <w:tcBorders>
              <w:top w:val="single" w:sz="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49500F13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8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1F5F2033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7" w:type="pct"/>
            <w:tcBorders>
              <w:top w:val="single" w:sz="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1F630545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single" w:sz="8" w:space="0" w:color="000000" w:themeColor="text1"/>
              <w:bottom w:val="thickThinSmallGap" w:sz="18" w:space="0" w:color="000000" w:themeColor="text1"/>
            </w:tcBorders>
            <w:vAlign w:val="center"/>
          </w:tcPr>
          <w:p w14:paraId="34CDD925" w14:textId="77777777" w:rsidR="002B5EA8" w:rsidRPr="008120C3" w:rsidRDefault="002B5EA8" w:rsidP="002B5EA8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</w:tr>
    </w:tbl>
    <w:p w14:paraId="01734F83" w14:textId="77777777" w:rsidR="00A04CFE" w:rsidRPr="00194922" w:rsidRDefault="005B5639" w:rsidP="0004418C">
      <w:pPr>
        <w:bidi/>
        <w:rPr>
          <w:rFonts w:cs="PT Bold Heading"/>
          <w:u w:val="single"/>
        </w:rPr>
      </w:pPr>
      <w:r w:rsidRPr="00194922">
        <w:rPr>
          <w:rFonts w:cs="PT Bold Heading" w:hint="cs"/>
          <w:u w:val="single"/>
          <w:rtl/>
        </w:rPr>
        <w:t xml:space="preserve">ثانياً: التجهيزات </w:t>
      </w:r>
      <w:proofErr w:type="gramStart"/>
      <w:r w:rsidRPr="00194922">
        <w:rPr>
          <w:rFonts w:cs="PT Bold Heading" w:hint="cs"/>
          <w:u w:val="single"/>
          <w:rtl/>
        </w:rPr>
        <w:t>المدرسية:-</w:t>
      </w:r>
      <w:proofErr w:type="gramEnd"/>
    </w:p>
    <w:tbl>
      <w:tblPr>
        <w:tblStyle w:val="a6"/>
        <w:tblpPr w:leftFromText="180" w:rightFromText="180" w:vertAnchor="text" w:tblpXSpec="center" w:tblpY="1"/>
        <w:tblOverlap w:val="never"/>
        <w:bidiVisual/>
        <w:tblW w:w="11055" w:type="dxa"/>
        <w:tblBorders>
          <w:top w:val="thickThinSmallGap" w:sz="18" w:space="0" w:color="000000" w:themeColor="text1"/>
          <w:left w:val="thickThinSmallGap" w:sz="18" w:space="0" w:color="000000" w:themeColor="text1"/>
          <w:bottom w:val="thickThinSmallGap" w:sz="18" w:space="0" w:color="000000" w:themeColor="text1"/>
          <w:right w:val="thickThinSmallGap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847"/>
        <w:gridCol w:w="567"/>
        <w:gridCol w:w="567"/>
        <w:gridCol w:w="567"/>
        <w:gridCol w:w="427"/>
        <w:gridCol w:w="425"/>
        <w:gridCol w:w="567"/>
        <w:gridCol w:w="567"/>
        <w:gridCol w:w="849"/>
        <w:gridCol w:w="710"/>
        <w:gridCol w:w="426"/>
        <w:gridCol w:w="567"/>
        <w:gridCol w:w="567"/>
        <w:gridCol w:w="567"/>
        <w:gridCol w:w="567"/>
        <w:gridCol w:w="567"/>
        <w:gridCol w:w="567"/>
        <w:gridCol w:w="567"/>
      </w:tblGrid>
      <w:tr w:rsidR="00B9124F" w14:paraId="72191909" w14:textId="77777777" w:rsidTr="00B9124F">
        <w:trPr>
          <w:cantSplit/>
          <w:trHeight w:val="204"/>
        </w:trPr>
        <w:tc>
          <w:tcPr>
            <w:tcW w:w="567" w:type="dxa"/>
            <w:vMerge w:val="restart"/>
            <w:tcBorders>
              <w:top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3FBE16D4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8E79F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معمل</w:t>
            </w:r>
          </w:p>
          <w:p w14:paraId="7A7E8C5E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8E79F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 اساسي</w:t>
            </w:r>
          </w:p>
        </w:tc>
        <w:tc>
          <w:tcPr>
            <w:tcW w:w="847" w:type="dxa"/>
            <w:vMerge w:val="restart"/>
            <w:tcBorders>
              <w:top w:val="thickThinSmallGap" w:sz="1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textDirection w:val="btLr"/>
          </w:tcPr>
          <w:p w14:paraId="63DBF725" w14:textId="77777777" w:rsidR="00B9124F" w:rsidRPr="008E79FB" w:rsidRDefault="00B9124F" w:rsidP="00D01DA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8E79F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معمل</w:t>
            </w:r>
          </w:p>
          <w:p w14:paraId="08A5302B" w14:textId="77777777" w:rsidR="00B9124F" w:rsidRPr="008E79FB" w:rsidRDefault="00B9124F" w:rsidP="00D01DA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E79F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ثانوي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/ نوعه</w:t>
            </w:r>
          </w:p>
        </w:tc>
        <w:tc>
          <w:tcPr>
            <w:tcW w:w="567" w:type="dxa"/>
            <w:vMerge w:val="restart"/>
            <w:tcBorders>
              <w:top w:val="thickThinSmallGap" w:sz="1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4435A069" w14:textId="77777777" w:rsidR="00B9124F" w:rsidRPr="00D348A9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20"/>
                <w:szCs w:val="20"/>
              </w:rPr>
            </w:pPr>
            <w:r w:rsidRPr="004F0C4A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معمل رياضيات</w:t>
            </w:r>
          </w:p>
        </w:tc>
        <w:tc>
          <w:tcPr>
            <w:tcW w:w="567" w:type="dxa"/>
            <w:vMerge w:val="restart"/>
            <w:tcBorders>
              <w:top w:val="thickThinSmallGap" w:sz="1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5857BE39" w14:textId="77777777" w:rsidR="00B9124F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معمل </w:t>
            </w:r>
          </w:p>
          <w:p w14:paraId="392987FE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8E79F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حاسوب</w:t>
            </w:r>
          </w:p>
          <w:p w14:paraId="0952FBB6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E79F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567" w:type="dxa"/>
            <w:vMerge w:val="restart"/>
            <w:tcBorders>
              <w:top w:val="thickThinSmallGap" w:sz="1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4F8F1FD3" w14:textId="77777777" w:rsidR="00B9124F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معمل </w:t>
            </w:r>
          </w:p>
          <w:p w14:paraId="40C4D006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خياطة</w:t>
            </w:r>
          </w:p>
        </w:tc>
        <w:tc>
          <w:tcPr>
            <w:tcW w:w="427" w:type="dxa"/>
            <w:vMerge w:val="restart"/>
            <w:tcBorders>
              <w:top w:val="thickThinSmallGap" w:sz="1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596D3F02" w14:textId="77777777" w:rsidR="00B9124F" w:rsidRPr="00D348A9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D348A9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إذاعة</w:t>
            </w:r>
          </w:p>
          <w:p w14:paraId="4F171ED8" w14:textId="77777777" w:rsidR="00B9124F" w:rsidRPr="00D348A9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D348A9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 مدرسية</w:t>
            </w:r>
          </w:p>
        </w:tc>
        <w:tc>
          <w:tcPr>
            <w:tcW w:w="425" w:type="dxa"/>
            <w:vMerge w:val="restart"/>
            <w:tcBorders>
              <w:top w:val="thickThinSmallGap" w:sz="1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45072C9E" w14:textId="77777777" w:rsidR="00B9124F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طابعة</w:t>
            </w:r>
          </w:p>
          <w:p w14:paraId="3F4795AC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 حاسوب</w:t>
            </w:r>
          </w:p>
          <w:p w14:paraId="3845AD05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Merge w:val="restart"/>
            <w:tcBorders>
              <w:top w:val="thickThinSmallGap" w:sz="1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640B61DF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8E79F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مكتب</w:t>
            </w:r>
          </w:p>
          <w:p w14:paraId="23B685AD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E79F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 للإدارة</w:t>
            </w:r>
          </w:p>
        </w:tc>
        <w:tc>
          <w:tcPr>
            <w:tcW w:w="567" w:type="dxa"/>
            <w:vMerge w:val="restart"/>
            <w:tcBorders>
              <w:top w:val="thickThinSmallGap" w:sz="1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2C32F346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8E79F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كنب</w:t>
            </w:r>
          </w:p>
          <w:p w14:paraId="39AB8B76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E79F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 للإدارة</w:t>
            </w:r>
          </w:p>
        </w:tc>
        <w:tc>
          <w:tcPr>
            <w:tcW w:w="1559" w:type="dxa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05120F34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مقاعد</w:t>
            </w:r>
          </w:p>
        </w:tc>
        <w:tc>
          <w:tcPr>
            <w:tcW w:w="993" w:type="dxa"/>
            <w:gridSpan w:val="2"/>
            <w:tcBorders>
              <w:top w:val="thickThinSmallGap" w:sz="1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DEF7F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طاولات</w:t>
            </w:r>
          </w:p>
        </w:tc>
        <w:tc>
          <w:tcPr>
            <w:tcW w:w="567" w:type="dxa"/>
            <w:vMerge w:val="restart"/>
            <w:tcBorders>
              <w:top w:val="thickThinSmallGap" w:sz="18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D39980D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8E79F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مكيف</w:t>
            </w:r>
          </w:p>
        </w:tc>
        <w:tc>
          <w:tcPr>
            <w:tcW w:w="567" w:type="dxa"/>
            <w:vMerge w:val="restart"/>
            <w:tcBorders>
              <w:top w:val="thickThinSmallGap" w:sz="18" w:space="0" w:color="000000" w:themeColor="text1"/>
              <w:left w:val="single" w:sz="4" w:space="0" w:color="auto"/>
              <w:bottom w:val="single" w:sz="4" w:space="0" w:color="auto"/>
            </w:tcBorders>
            <w:textDirection w:val="btLr"/>
            <w:vAlign w:val="center"/>
          </w:tcPr>
          <w:p w14:paraId="258B1E6A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8E79F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مراوح</w:t>
            </w:r>
          </w:p>
        </w:tc>
        <w:tc>
          <w:tcPr>
            <w:tcW w:w="567" w:type="dxa"/>
            <w:vMerge w:val="restart"/>
            <w:tcBorders>
              <w:top w:val="thickThinSmallGap" w:sz="18" w:space="0" w:color="000000" w:themeColor="text1"/>
              <w:left w:val="single" w:sz="12" w:space="0" w:color="000000" w:themeColor="text1"/>
            </w:tcBorders>
            <w:textDirection w:val="btLr"/>
            <w:vAlign w:val="center"/>
          </w:tcPr>
          <w:p w14:paraId="651A8D5D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8E79F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دواليب</w:t>
            </w:r>
          </w:p>
        </w:tc>
        <w:tc>
          <w:tcPr>
            <w:tcW w:w="567" w:type="dxa"/>
            <w:vMerge w:val="restart"/>
            <w:tcBorders>
              <w:top w:val="thickThinSmallGap" w:sz="18" w:space="0" w:color="000000" w:themeColor="text1"/>
              <w:left w:val="single" w:sz="12" w:space="0" w:color="000000" w:themeColor="text1"/>
            </w:tcBorders>
            <w:textDirection w:val="btLr"/>
            <w:vAlign w:val="center"/>
          </w:tcPr>
          <w:p w14:paraId="46AE2637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8E79F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مكاتب سكرتارية</w:t>
            </w:r>
          </w:p>
        </w:tc>
        <w:tc>
          <w:tcPr>
            <w:tcW w:w="567" w:type="dxa"/>
            <w:vMerge w:val="restart"/>
            <w:tcBorders>
              <w:top w:val="thickThinSmallGap" w:sz="1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textDirection w:val="btLr"/>
          </w:tcPr>
          <w:p w14:paraId="21FCE85F" w14:textId="77777777" w:rsidR="00B9124F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ثلاجة</w:t>
            </w:r>
          </w:p>
        </w:tc>
        <w:tc>
          <w:tcPr>
            <w:tcW w:w="567" w:type="dxa"/>
            <w:vMerge w:val="restart"/>
            <w:tcBorders>
              <w:top w:val="thickThinSmallGap" w:sz="18" w:space="0" w:color="000000" w:themeColor="text1"/>
              <w:left w:val="single" w:sz="12" w:space="0" w:color="000000" w:themeColor="text1"/>
            </w:tcBorders>
            <w:textDirection w:val="btLr"/>
            <w:vAlign w:val="center"/>
          </w:tcPr>
          <w:p w14:paraId="7E6B368F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تلفون ثابت</w:t>
            </w:r>
          </w:p>
        </w:tc>
      </w:tr>
      <w:tr w:rsidR="00B9124F" w14:paraId="675CE99A" w14:textId="77777777" w:rsidTr="00B9124F">
        <w:trPr>
          <w:cantSplit/>
          <w:trHeight w:val="478"/>
        </w:trPr>
        <w:tc>
          <w:tcPr>
            <w:tcW w:w="567" w:type="dxa"/>
            <w:vMerge/>
            <w:tcBorders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47E26FAC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47" w:type="dxa"/>
            <w:vMerge/>
            <w:tcBorders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54E2E7A2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67" w:type="dxa"/>
            <w:vMerge/>
            <w:tcBorders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1FDD1D00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67" w:type="dxa"/>
            <w:vMerge/>
            <w:tcBorders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00AE591A" w14:textId="77777777" w:rsidR="00B9124F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67" w:type="dxa"/>
            <w:vMerge/>
            <w:tcBorders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3B9CF497" w14:textId="77777777" w:rsidR="00B9124F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27" w:type="dxa"/>
            <w:vMerge/>
            <w:tcBorders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0F601CE7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754172E7" w14:textId="77777777" w:rsidR="00B9124F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67" w:type="dxa"/>
            <w:vMerge/>
            <w:tcBorders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6AE1EF77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67" w:type="dxa"/>
            <w:vMerge/>
            <w:tcBorders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78ACA9A1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12" w:space="0" w:color="000000" w:themeColor="text1"/>
              <w:bottom w:val="thickThinSmallGap" w:sz="18" w:space="0" w:color="000000" w:themeColor="text1"/>
              <w:right w:val="single" w:sz="4" w:space="0" w:color="auto"/>
            </w:tcBorders>
            <w:vAlign w:val="center"/>
          </w:tcPr>
          <w:p w14:paraId="12F47A01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مزدوجة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thickThinSmallGap" w:sz="18" w:space="0" w:color="000000" w:themeColor="text1"/>
              <w:right w:val="single" w:sz="4" w:space="0" w:color="auto"/>
            </w:tcBorders>
            <w:vAlign w:val="center"/>
          </w:tcPr>
          <w:p w14:paraId="47F93D39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فردية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thickThinSmallGap" w:sz="18" w:space="0" w:color="000000" w:themeColor="text1"/>
              <w:right w:val="single" w:sz="4" w:space="0" w:color="auto"/>
            </w:tcBorders>
            <w:textDirection w:val="btLr"/>
            <w:vAlign w:val="center"/>
          </w:tcPr>
          <w:p w14:paraId="3FAE8AC6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فردية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thickThinSmallGap" w:sz="18" w:space="0" w:color="000000" w:themeColor="text1"/>
              <w:right w:val="single" w:sz="4" w:space="0" w:color="auto"/>
            </w:tcBorders>
            <w:textDirection w:val="btLr"/>
            <w:vAlign w:val="center"/>
          </w:tcPr>
          <w:p w14:paraId="260EAA51" w14:textId="77777777" w:rsidR="00B9124F" w:rsidRDefault="00B9124F" w:rsidP="00D01DA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اجتماع</w:t>
            </w:r>
          </w:p>
          <w:p w14:paraId="1BA8BDD8" w14:textId="77777777" w:rsidR="00B9124F" w:rsidRDefault="00B9124F" w:rsidP="00D01DA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  <w:p w14:paraId="3387C7D5" w14:textId="77777777" w:rsidR="00B9124F" w:rsidRDefault="00B9124F" w:rsidP="00D01DA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  <w:p w14:paraId="7B0A1157" w14:textId="77777777" w:rsidR="00B9124F" w:rsidRDefault="00B9124F" w:rsidP="00D01DA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  <w:p w14:paraId="4C482413" w14:textId="77777777" w:rsidR="00B9124F" w:rsidRDefault="00B9124F" w:rsidP="00D01DA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  <w:p w14:paraId="069CD548" w14:textId="77777777" w:rsidR="00B9124F" w:rsidRDefault="00B9124F" w:rsidP="00D01DA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  <w:p w14:paraId="49AEDF9B" w14:textId="77777777" w:rsidR="00B9124F" w:rsidRDefault="00B9124F" w:rsidP="00D01DA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  <w:p w14:paraId="54C51CD7" w14:textId="77777777" w:rsidR="00B9124F" w:rsidRDefault="00B9124F" w:rsidP="00D01DA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  <w:p w14:paraId="28F054A6" w14:textId="77777777" w:rsidR="00B9124F" w:rsidRDefault="00B9124F" w:rsidP="00D01DA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  <w:p w14:paraId="26EC3767" w14:textId="77777777" w:rsidR="00B9124F" w:rsidRDefault="00B9124F" w:rsidP="00D01DA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  <w:p w14:paraId="4F162EC1" w14:textId="77777777" w:rsidR="00B9124F" w:rsidRDefault="00B9124F" w:rsidP="00D01DA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  <w:p w14:paraId="210C6EC4" w14:textId="77777777" w:rsidR="00B9124F" w:rsidRPr="008E79FB" w:rsidRDefault="00B9124F" w:rsidP="00D01DA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غجتماعات</w:t>
            </w:r>
            <w:proofErr w:type="spellEnd"/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thickThinSmallGap" w:sz="18" w:space="0" w:color="000000" w:themeColor="text1"/>
              <w:right w:val="single" w:sz="4" w:space="0" w:color="auto"/>
            </w:tcBorders>
            <w:textDirection w:val="btLr"/>
            <w:vAlign w:val="center"/>
          </w:tcPr>
          <w:p w14:paraId="75022812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thickThinSmallGap" w:sz="18" w:space="0" w:color="000000" w:themeColor="text1"/>
            </w:tcBorders>
            <w:textDirection w:val="btLr"/>
            <w:vAlign w:val="center"/>
          </w:tcPr>
          <w:p w14:paraId="6EC836B1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67" w:type="dxa"/>
            <w:vMerge/>
            <w:tcBorders>
              <w:left w:val="single" w:sz="12" w:space="0" w:color="000000" w:themeColor="text1"/>
              <w:bottom w:val="thickThinSmallGap" w:sz="18" w:space="0" w:color="000000" w:themeColor="text1"/>
            </w:tcBorders>
            <w:textDirection w:val="btLr"/>
            <w:vAlign w:val="center"/>
          </w:tcPr>
          <w:p w14:paraId="11E723C2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67" w:type="dxa"/>
            <w:vMerge/>
            <w:tcBorders>
              <w:left w:val="single" w:sz="12" w:space="0" w:color="000000" w:themeColor="text1"/>
              <w:bottom w:val="thickThinSmallGap" w:sz="18" w:space="0" w:color="000000" w:themeColor="text1"/>
            </w:tcBorders>
            <w:textDirection w:val="btLr"/>
            <w:vAlign w:val="center"/>
          </w:tcPr>
          <w:p w14:paraId="6B537BE7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67" w:type="dxa"/>
            <w:vMerge/>
            <w:tcBorders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</w:tcPr>
          <w:p w14:paraId="7CC5301F" w14:textId="77777777" w:rsidR="00B9124F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67" w:type="dxa"/>
            <w:vMerge/>
            <w:tcBorders>
              <w:left w:val="single" w:sz="12" w:space="0" w:color="000000" w:themeColor="text1"/>
              <w:bottom w:val="thickThinSmallGap" w:sz="18" w:space="0" w:color="000000" w:themeColor="text1"/>
            </w:tcBorders>
            <w:textDirection w:val="btLr"/>
            <w:vAlign w:val="center"/>
          </w:tcPr>
          <w:p w14:paraId="33D401FC" w14:textId="77777777" w:rsidR="00B9124F" w:rsidRDefault="00B9124F" w:rsidP="00D348A9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</w:tc>
      </w:tr>
      <w:tr w:rsidR="00B9124F" w14:paraId="26684ED4" w14:textId="77777777" w:rsidTr="000F402A">
        <w:trPr>
          <w:cantSplit/>
          <w:trHeight w:val="409"/>
        </w:trPr>
        <w:tc>
          <w:tcPr>
            <w:tcW w:w="567" w:type="dxa"/>
            <w:tcBorders>
              <w:top w:val="thickThinSmallGap" w:sz="1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727A969A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sz w:val="20"/>
                <w:szCs w:val="20"/>
                <w:rtl/>
              </w:rPr>
            </w:pPr>
          </w:p>
          <w:p w14:paraId="63F09418" w14:textId="77777777" w:rsidR="00B9124F" w:rsidRPr="008E79FB" w:rsidRDefault="00B9124F" w:rsidP="000F402A">
            <w:pPr>
              <w:bidi/>
              <w:rPr>
                <w:rFonts w:asciiTheme="minorBidi" w:hAnsiTheme="minorBidi" w:hint="cs"/>
                <w:sz w:val="20"/>
                <w:szCs w:val="20"/>
              </w:rPr>
            </w:pPr>
          </w:p>
        </w:tc>
        <w:tc>
          <w:tcPr>
            <w:tcW w:w="84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1F6E4A31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6520FBBC" w14:textId="77777777" w:rsidR="00B9124F" w:rsidRPr="008E79FB" w:rsidRDefault="00B9124F" w:rsidP="00D348A9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3D665581" w14:textId="77777777" w:rsidR="00B9124F" w:rsidRPr="008E79FB" w:rsidRDefault="00B9124F" w:rsidP="00D348A9">
            <w:pPr>
              <w:bidi/>
              <w:ind w:left="113" w:right="113"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19EB1985" w14:textId="77777777" w:rsidR="00B9124F" w:rsidRPr="008E79FB" w:rsidRDefault="00B9124F" w:rsidP="00D348A9">
            <w:pPr>
              <w:bidi/>
              <w:ind w:left="113" w:right="113"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6B3ECD1E" w14:textId="77777777" w:rsidR="00B9124F" w:rsidRPr="008E79FB" w:rsidRDefault="00B9124F" w:rsidP="00D348A9">
            <w:pPr>
              <w:bidi/>
              <w:ind w:left="113" w:right="113"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634FF4E1" w14:textId="77777777" w:rsidR="00B9124F" w:rsidRPr="008E79FB" w:rsidRDefault="00B9124F" w:rsidP="00D348A9">
            <w:pPr>
              <w:bidi/>
              <w:ind w:left="113" w:right="113"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0D7234AE" w14:textId="77777777" w:rsidR="00B9124F" w:rsidRPr="008E79FB" w:rsidRDefault="00B9124F" w:rsidP="00D348A9">
            <w:pPr>
              <w:bidi/>
              <w:ind w:left="113" w:right="113"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715BC1FD" w14:textId="77777777" w:rsidR="00B9124F" w:rsidRPr="008E79FB" w:rsidRDefault="00B9124F" w:rsidP="00D348A9">
            <w:pPr>
              <w:bidi/>
              <w:ind w:left="113" w:right="113"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682DEB63" w14:textId="77777777" w:rsidR="00B9124F" w:rsidRPr="008E79FB" w:rsidRDefault="00B9124F" w:rsidP="00D348A9">
            <w:pPr>
              <w:bidi/>
              <w:ind w:left="113" w:right="113"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44AC2522" w14:textId="77777777" w:rsidR="00B9124F" w:rsidRPr="008E79FB" w:rsidRDefault="00B9124F" w:rsidP="00D348A9">
            <w:pPr>
              <w:bidi/>
              <w:ind w:left="113" w:right="113"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textDirection w:val="btLr"/>
            <w:vAlign w:val="center"/>
          </w:tcPr>
          <w:p w14:paraId="1B195FF9" w14:textId="77777777" w:rsidR="00B9124F" w:rsidRPr="008E79FB" w:rsidRDefault="00B9124F" w:rsidP="00D348A9">
            <w:pPr>
              <w:bidi/>
              <w:ind w:left="113" w:right="113"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textDirection w:val="btLr"/>
          </w:tcPr>
          <w:p w14:paraId="37838609" w14:textId="77777777" w:rsidR="00B9124F" w:rsidRPr="008E79FB" w:rsidRDefault="00B9124F" w:rsidP="00D348A9">
            <w:pPr>
              <w:bidi/>
              <w:ind w:left="113" w:right="113"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textDirection w:val="btLr"/>
          </w:tcPr>
          <w:p w14:paraId="4BB9D20C" w14:textId="77777777" w:rsidR="00B9124F" w:rsidRPr="008E79FB" w:rsidRDefault="00B9124F" w:rsidP="00D348A9">
            <w:pPr>
              <w:bidi/>
              <w:ind w:left="113" w:right="113"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textDirection w:val="btLr"/>
          </w:tcPr>
          <w:p w14:paraId="32BBFAD7" w14:textId="77777777" w:rsidR="00B9124F" w:rsidRPr="008E79FB" w:rsidRDefault="00B9124F" w:rsidP="00D348A9">
            <w:pPr>
              <w:bidi/>
              <w:ind w:left="113" w:right="113"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textDirection w:val="btLr"/>
          </w:tcPr>
          <w:p w14:paraId="7092D3D5" w14:textId="77777777" w:rsidR="00B9124F" w:rsidRPr="008E79FB" w:rsidRDefault="00B9124F" w:rsidP="00D348A9">
            <w:pPr>
              <w:bidi/>
              <w:ind w:left="113" w:right="113"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textDirection w:val="btLr"/>
          </w:tcPr>
          <w:p w14:paraId="4BD58864" w14:textId="77777777" w:rsidR="00B9124F" w:rsidRPr="008E79FB" w:rsidRDefault="00B9124F" w:rsidP="00D348A9">
            <w:pPr>
              <w:bidi/>
              <w:ind w:left="113" w:right="113"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</w:tcPr>
          <w:p w14:paraId="59DE4176" w14:textId="77777777" w:rsidR="00B9124F" w:rsidRPr="008E79FB" w:rsidRDefault="00B9124F" w:rsidP="00D348A9">
            <w:pPr>
              <w:bidi/>
              <w:ind w:left="113" w:right="113"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textDirection w:val="btLr"/>
          </w:tcPr>
          <w:p w14:paraId="3E82439A" w14:textId="77777777" w:rsidR="00B9124F" w:rsidRPr="008E79FB" w:rsidRDefault="00B9124F" w:rsidP="00D348A9">
            <w:pPr>
              <w:bidi/>
              <w:ind w:left="113" w:right="113"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</w:tr>
    </w:tbl>
    <w:p w14:paraId="0AA4D35E" w14:textId="77777777" w:rsidR="006A13F2" w:rsidRPr="003B5875" w:rsidRDefault="003B5875">
      <w:pPr>
        <w:bidi/>
        <w:rPr>
          <w:rFonts w:cs="PT Bold Heading"/>
          <w:sz w:val="20"/>
          <w:szCs w:val="20"/>
          <w:u w:val="single"/>
        </w:rPr>
      </w:pPr>
      <w:r w:rsidRPr="003B5875">
        <w:rPr>
          <w:rFonts w:cs="PT Bold Heading" w:hint="cs"/>
          <w:sz w:val="20"/>
          <w:szCs w:val="20"/>
          <w:u w:val="single"/>
          <w:rtl/>
        </w:rPr>
        <w:t>تابع التجهيزات المدرسية:</w:t>
      </w:r>
    </w:p>
    <w:tbl>
      <w:tblPr>
        <w:tblStyle w:val="a6"/>
        <w:tblpPr w:leftFromText="180" w:rightFromText="180" w:vertAnchor="text" w:tblpXSpec="center" w:tblpY="1"/>
        <w:tblOverlap w:val="never"/>
        <w:bidiVisual/>
        <w:tblW w:w="10346" w:type="dxa"/>
        <w:tblBorders>
          <w:top w:val="thickThinSmallGap" w:sz="18" w:space="0" w:color="000000" w:themeColor="text1"/>
          <w:left w:val="thickThinSmallGap" w:sz="18" w:space="0" w:color="000000" w:themeColor="text1"/>
          <w:bottom w:val="thickThinSmallGap" w:sz="18" w:space="0" w:color="000000" w:themeColor="text1"/>
          <w:right w:val="thickThinSmallGap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70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9"/>
        <w:gridCol w:w="565"/>
        <w:gridCol w:w="567"/>
        <w:gridCol w:w="567"/>
      </w:tblGrid>
      <w:tr w:rsidR="002808DE" w14:paraId="19CE69F3" w14:textId="77777777" w:rsidTr="002808DE">
        <w:trPr>
          <w:cantSplit/>
          <w:trHeight w:val="1060"/>
        </w:trPr>
        <w:tc>
          <w:tcPr>
            <w:tcW w:w="707" w:type="dxa"/>
            <w:tcBorders>
              <w:top w:val="thickThinSmallGap" w:sz="1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704D6109" w14:textId="77777777" w:rsidR="002808DE" w:rsidRPr="008E79FB" w:rsidRDefault="002808DE" w:rsidP="002808DE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8E79F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جهاز</w:t>
            </w:r>
          </w:p>
          <w:p w14:paraId="639096B2" w14:textId="77777777" w:rsidR="002808DE" w:rsidRPr="008E79FB" w:rsidRDefault="002808DE" w:rsidP="002808DE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8E79F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عرض</w:t>
            </w: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3CF21164" w14:textId="77777777" w:rsidR="002808DE" w:rsidRDefault="002808DE" w:rsidP="002808DE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8E79F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شاشة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 </w:t>
            </w:r>
          </w:p>
          <w:p w14:paraId="2D92044B" w14:textId="77777777" w:rsidR="002808DE" w:rsidRPr="008E79FB" w:rsidRDefault="002808DE" w:rsidP="002808DE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عرض</w:t>
            </w: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55BB785A" w14:textId="77777777" w:rsidR="002808DE" w:rsidRPr="008E79FB" w:rsidRDefault="002808DE" w:rsidP="002808DE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E79F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منظومة طاقة</w:t>
            </w: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1404FD00" w14:textId="77777777" w:rsidR="002808DE" w:rsidRPr="008E79FB" w:rsidRDefault="002808DE" w:rsidP="002808DE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8E79F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مولد</w:t>
            </w:r>
          </w:p>
          <w:p w14:paraId="1E6A967C" w14:textId="77777777" w:rsidR="002808DE" w:rsidRPr="008E79FB" w:rsidRDefault="002808DE" w:rsidP="002808DE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E79F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كهرباء</w:t>
            </w: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7A1BD056" w14:textId="77777777" w:rsidR="002808DE" w:rsidRPr="008E79FB" w:rsidRDefault="002808DE" w:rsidP="002808DE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E79F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كاميرة رقمية</w:t>
            </w: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1814636A" w14:textId="77777777" w:rsidR="002808DE" w:rsidRPr="008E79FB" w:rsidRDefault="002808DE" w:rsidP="002808DE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E79F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مسرح</w:t>
            </w: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613689D6" w14:textId="77777777" w:rsidR="002808DE" w:rsidRPr="008E79FB" w:rsidRDefault="002808DE" w:rsidP="002808DE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proofErr w:type="gramStart"/>
            <w:r w:rsidRPr="008E79F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ألة</w:t>
            </w:r>
            <w:proofErr w:type="gramEnd"/>
            <w:r w:rsidRPr="008E79F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 </w:t>
            </w:r>
          </w:p>
          <w:p w14:paraId="0452B6A8" w14:textId="77777777" w:rsidR="002808DE" w:rsidRPr="008E79FB" w:rsidRDefault="002808DE" w:rsidP="002808DE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E79F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 تصوير</w:t>
            </w: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7435EB53" w14:textId="77777777" w:rsidR="002808DE" w:rsidRPr="008E79FB" w:rsidRDefault="002808DE" w:rsidP="002808DE">
            <w:pPr>
              <w:bidi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E79F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شبكة نت</w:t>
            </w: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5391B401" w14:textId="77777777" w:rsidR="002808DE" w:rsidRPr="008E79FB" w:rsidRDefault="002808DE" w:rsidP="002808DE">
            <w:pPr>
              <w:bidi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E79F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قاعة تدريب</w:t>
            </w: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17B37716" w14:textId="77777777" w:rsidR="002808DE" w:rsidRPr="008E79FB" w:rsidRDefault="002808DE" w:rsidP="002808DE">
            <w:pPr>
              <w:bidi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E79FB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غرفة أنشطة</w:t>
            </w: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5AEC4FF9" w14:textId="77777777" w:rsidR="002808DE" w:rsidRPr="008E79FB" w:rsidRDefault="002808DE" w:rsidP="002808DE">
            <w:pPr>
              <w:bidi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غرفة تدبير منزل</w:t>
            </w:r>
            <w:r>
              <w:rPr>
                <w:rFonts w:asciiTheme="minorBidi" w:hAnsiTheme="minorBidi" w:hint="eastAsia"/>
                <w:b/>
                <w:bCs/>
                <w:sz w:val="20"/>
                <w:szCs w:val="20"/>
                <w:rtl/>
              </w:rPr>
              <w:t>ي</w:t>
            </w: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textDirection w:val="btLr"/>
            <w:vAlign w:val="center"/>
          </w:tcPr>
          <w:p w14:paraId="36C4DA26" w14:textId="77777777" w:rsidR="002808DE" w:rsidRPr="008E79FB" w:rsidRDefault="002808DE" w:rsidP="002808DE">
            <w:pPr>
              <w:bidi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سبورات بيضاء</w:t>
            </w: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textDirection w:val="btLr"/>
            <w:vAlign w:val="center"/>
          </w:tcPr>
          <w:p w14:paraId="38F1C3B7" w14:textId="77777777" w:rsidR="002808DE" w:rsidRPr="008E79FB" w:rsidRDefault="002808DE" w:rsidP="002808DE">
            <w:pPr>
              <w:bidi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سبورات سوداء</w:t>
            </w: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textDirection w:val="btLr"/>
            <w:vAlign w:val="center"/>
          </w:tcPr>
          <w:p w14:paraId="2DEE0A24" w14:textId="77777777" w:rsidR="002808DE" w:rsidRPr="008E79FB" w:rsidRDefault="002808DE" w:rsidP="002808DE">
            <w:pPr>
              <w:bidi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سبورات </w:t>
            </w:r>
            <w:r w:rsidRPr="001C2B58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إلكترونية</w:t>
            </w:r>
          </w:p>
        </w:tc>
        <w:tc>
          <w:tcPr>
            <w:tcW w:w="569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textDirection w:val="btLr"/>
            <w:vAlign w:val="center"/>
          </w:tcPr>
          <w:p w14:paraId="2007C592" w14:textId="77777777" w:rsidR="002808DE" w:rsidRPr="008E79FB" w:rsidRDefault="002808DE" w:rsidP="002808DE">
            <w:pPr>
              <w:bidi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ملعب طائرة</w:t>
            </w:r>
          </w:p>
        </w:tc>
        <w:tc>
          <w:tcPr>
            <w:tcW w:w="565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textDirection w:val="btLr"/>
            <w:vAlign w:val="center"/>
          </w:tcPr>
          <w:p w14:paraId="6533383F" w14:textId="77777777" w:rsidR="002808DE" w:rsidRPr="008E79FB" w:rsidRDefault="002808DE" w:rsidP="002808DE">
            <w:pPr>
              <w:bidi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ملعب قدم</w:t>
            </w: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textDirection w:val="btLr"/>
            <w:vAlign w:val="center"/>
          </w:tcPr>
          <w:p w14:paraId="7901AA4A" w14:textId="77777777" w:rsidR="002808DE" w:rsidRPr="008E79FB" w:rsidRDefault="002808DE" w:rsidP="002808DE">
            <w:pPr>
              <w:bidi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أخرى تذكر</w:t>
            </w: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textDirection w:val="btLr"/>
            <w:vAlign w:val="center"/>
          </w:tcPr>
          <w:p w14:paraId="4FEEDE2E" w14:textId="77777777" w:rsidR="002808DE" w:rsidRPr="008E79FB" w:rsidRDefault="002808DE" w:rsidP="002808DE">
            <w:pPr>
              <w:bidi/>
              <w:ind w:left="113" w:right="113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</w:tr>
      <w:tr w:rsidR="0050495A" w14:paraId="4015F7F2" w14:textId="77777777" w:rsidTr="002808DE">
        <w:trPr>
          <w:cantSplit/>
          <w:trHeight w:val="371"/>
        </w:trPr>
        <w:tc>
          <w:tcPr>
            <w:tcW w:w="707" w:type="dxa"/>
            <w:tcBorders>
              <w:top w:val="thickThinSmallGap" w:sz="1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1EC33D96" w14:textId="77777777" w:rsidR="0050495A" w:rsidRDefault="0050495A" w:rsidP="0050495A">
            <w:pPr>
              <w:bidi/>
              <w:jc w:val="center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431E60B5" w14:textId="77777777" w:rsidR="0050495A" w:rsidRPr="00A05915" w:rsidRDefault="0050495A" w:rsidP="0050495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7F70E8F3" w14:textId="77777777" w:rsidR="0050495A" w:rsidRPr="00A05915" w:rsidRDefault="0050495A" w:rsidP="0050495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29A5B361" w14:textId="77777777" w:rsidR="0050495A" w:rsidRPr="00A05915" w:rsidRDefault="0050495A" w:rsidP="0050495A">
            <w:pPr>
              <w:bidi/>
              <w:ind w:left="113" w:right="113"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54DF68E1" w14:textId="77777777" w:rsidR="0050495A" w:rsidRPr="00A05915" w:rsidRDefault="0050495A" w:rsidP="0050495A">
            <w:pPr>
              <w:bidi/>
              <w:ind w:left="113" w:right="113"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19C75502" w14:textId="77777777" w:rsidR="0050495A" w:rsidRPr="00A05915" w:rsidRDefault="0050495A" w:rsidP="0050495A">
            <w:pPr>
              <w:bidi/>
              <w:ind w:left="113" w:right="113"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0F14FC54" w14:textId="77777777" w:rsidR="0050495A" w:rsidRPr="00A05915" w:rsidRDefault="0050495A" w:rsidP="0050495A">
            <w:pPr>
              <w:bidi/>
              <w:ind w:left="113" w:right="113"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3320EABF" w14:textId="77777777" w:rsidR="0050495A" w:rsidRPr="00A05915" w:rsidRDefault="0050495A" w:rsidP="0050495A">
            <w:pPr>
              <w:bidi/>
              <w:ind w:left="113" w:right="113"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10DA7F20" w14:textId="77777777" w:rsidR="0050495A" w:rsidRPr="00A05915" w:rsidRDefault="0050495A" w:rsidP="0050495A">
            <w:pPr>
              <w:bidi/>
              <w:ind w:left="113" w:right="113"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294BAB05" w14:textId="77777777" w:rsidR="0050495A" w:rsidRPr="00A05915" w:rsidRDefault="0050495A" w:rsidP="0050495A">
            <w:pPr>
              <w:bidi/>
              <w:ind w:left="113" w:right="113"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textDirection w:val="btLr"/>
            <w:vAlign w:val="center"/>
          </w:tcPr>
          <w:p w14:paraId="56ECA1BA" w14:textId="77777777" w:rsidR="0050495A" w:rsidRPr="00A05915" w:rsidRDefault="0050495A" w:rsidP="0050495A">
            <w:pPr>
              <w:bidi/>
              <w:ind w:left="113" w:right="113"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textDirection w:val="btLr"/>
            <w:vAlign w:val="center"/>
          </w:tcPr>
          <w:p w14:paraId="4F053E47" w14:textId="77777777" w:rsidR="0050495A" w:rsidRPr="00A05915" w:rsidRDefault="0050495A" w:rsidP="0050495A">
            <w:pPr>
              <w:bidi/>
              <w:ind w:left="113" w:right="113"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textDirection w:val="btLr"/>
          </w:tcPr>
          <w:p w14:paraId="1732FE3D" w14:textId="77777777" w:rsidR="0050495A" w:rsidRPr="00A05915" w:rsidRDefault="0050495A" w:rsidP="0050495A">
            <w:pPr>
              <w:bidi/>
              <w:ind w:left="113" w:right="113"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textDirection w:val="btLr"/>
          </w:tcPr>
          <w:p w14:paraId="1A5038D6" w14:textId="77777777" w:rsidR="0050495A" w:rsidRPr="00A05915" w:rsidRDefault="0050495A" w:rsidP="0050495A">
            <w:pPr>
              <w:bidi/>
              <w:ind w:left="113" w:right="113"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569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textDirection w:val="btLr"/>
          </w:tcPr>
          <w:p w14:paraId="12A138F2" w14:textId="77777777" w:rsidR="0050495A" w:rsidRPr="00A05915" w:rsidRDefault="0050495A" w:rsidP="0050495A">
            <w:pPr>
              <w:bidi/>
              <w:ind w:left="113" w:right="113"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565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textDirection w:val="btLr"/>
            <w:vAlign w:val="center"/>
          </w:tcPr>
          <w:p w14:paraId="4E124F2A" w14:textId="77777777" w:rsidR="0050495A" w:rsidRPr="00A05915" w:rsidRDefault="0050495A" w:rsidP="0050495A">
            <w:pPr>
              <w:bidi/>
              <w:ind w:left="113" w:right="113"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textDirection w:val="btLr"/>
          </w:tcPr>
          <w:p w14:paraId="2F73E164" w14:textId="77777777" w:rsidR="0050495A" w:rsidRPr="00A05915" w:rsidRDefault="0050495A" w:rsidP="0050495A">
            <w:pPr>
              <w:bidi/>
              <w:ind w:left="113" w:right="113"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textDirection w:val="btLr"/>
          </w:tcPr>
          <w:p w14:paraId="0B9A78B9" w14:textId="77777777" w:rsidR="0050495A" w:rsidRPr="00A05915" w:rsidRDefault="0050495A" w:rsidP="0050495A">
            <w:pPr>
              <w:bidi/>
              <w:ind w:left="113" w:right="113"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</w:tr>
    </w:tbl>
    <w:p w14:paraId="25D5D53C" w14:textId="77777777" w:rsidR="0050495A" w:rsidRPr="006A512E" w:rsidRDefault="0050495A" w:rsidP="0050495A">
      <w:pPr>
        <w:bidi/>
        <w:rPr>
          <w:rFonts w:cs="PT Bold Heading"/>
          <w:sz w:val="20"/>
          <w:szCs w:val="20"/>
          <w:u w:val="single"/>
          <w:rtl/>
        </w:rPr>
      </w:pPr>
      <w:r>
        <w:rPr>
          <w:rFonts w:cs="PT Bold Heading" w:hint="cs"/>
          <w:sz w:val="20"/>
          <w:szCs w:val="20"/>
          <w:u w:val="single"/>
          <w:rtl/>
        </w:rPr>
        <w:t>ثالثا</w:t>
      </w:r>
      <w:r w:rsidRPr="006A512E">
        <w:rPr>
          <w:rFonts w:cs="PT Bold Heading" w:hint="cs"/>
          <w:sz w:val="20"/>
          <w:szCs w:val="20"/>
          <w:u w:val="single"/>
          <w:rtl/>
        </w:rPr>
        <w:t xml:space="preserve">: إحصائية بالقوى العاملة للمرحلة </w:t>
      </w:r>
      <w:proofErr w:type="gramStart"/>
      <w:r w:rsidRPr="006A512E">
        <w:rPr>
          <w:rFonts w:cs="PT Bold Heading" w:hint="cs"/>
          <w:sz w:val="20"/>
          <w:szCs w:val="20"/>
          <w:u w:val="single"/>
          <w:rtl/>
        </w:rPr>
        <w:t>الأساس:-</w:t>
      </w:r>
      <w:proofErr w:type="gramEnd"/>
    </w:p>
    <w:tbl>
      <w:tblPr>
        <w:tblStyle w:val="a6"/>
        <w:tblpPr w:leftFromText="180" w:rightFromText="180" w:vertAnchor="text" w:tblpXSpec="center" w:tblpY="1"/>
        <w:tblOverlap w:val="never"/>
        <w:bidiVisual/>
        <w:tblW w:w="5393" w:type="pct"/>
        <w:tblBorders>
          <w:top w:val="thickThinSmallGap" w:sz="18" w:space="0" w:color="000000" w:themeColor="text1"/>
          <w:left w:val="thickThinSmallGap" w:sz="18" w:space="0" w:color="000000" w:themeColor="text1"/>
          <w:bottom w:val="thickThinSmallGap" w:sz="18" w:space="0" w:color="000000" w:themeColor="text1"/>
          <w:right w:val="thickThinSmallGap" w:sz="18" w:space="0" w:color="000000" w:themeColor="text1"/>
        </w:tblBorders>
        <w:tblLook w:val="04A0" w:firstRow="1" w:lastRow="0" w:firstColumn="1" w:lastColumn="0" w:noHBand="0" w:noVBand="1"/>
      </w:tblPr>
      <w:tblGrid>
        <w:gridCol w:w="288"/>
        <w:gridCol w:w="377"/>
        <w:gridCol w:w="289"/>
        <w:gridCol w:w="378"/>
        <w:gridCol w:w="354"/>
        <w:gridCol w:w="378"/>
        <w:gridCol w:w="301"/>
        <w:gridCol w:w="384"/>
        <w:gridCol w:w="316"/>
        <w:gridCol w:w="398"/>
        <w:gridCol w:w="471"/>
        <w:gridCol w:w="378"/>
        <w:gridCol w:w="380"/>
        <w:gridCol w:w="479"/>
        <w:gridCol w:w="289"/>
        <w:gridCol w:w="378"/>
        <w:gridCol w:w="289"/>
        <w:gridCol w:w="378"/>
        <w:gridCol w:w="289"/>
        <w:gridCol w:w="378"/>
        <w:gridCol w:w="396"/>
        <w:gridCol w:w="382"/>
        <w:gridCol w:w="289"/>
        <w:gridCol w:w="444"/>
        <w:gridCol w:w="292"/>
        <w:gridCol w:w="407"/>
        <w:gridCol w:w="289"/>
        <w:gridCol w:w="378"/>
        <w:gridCol w:w="289"/>
        <w:gridCol w:w="378"/>
        <w:gridCol w:w="332"/>
      </w:tblGrid>
      <w:tr w:rsidR="0050495A" w14:paraId="1828113C" w14:textId="77777777" w:rsidTr="00250B4A">
        <w:trPr>
          <w:trHeight w:val="356"/>
        </w:trPr>
        <w:tc>
          <w:tcPr>
            <w:tcW w:w="301" w:type="pct"/>
            <w:gridSpan w:val="2"/>
            <w:tcBorders>
              <w:top w:val="thickThinSmallGap" w:sz="1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17621BDE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مدير</w:t>
            </w:r>
          </w:p>
        </w:tc>
        <w:tc>
          <w:tcPr>
            <w:tcW w:w="301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29D3C88D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وكيل</w:t>
            </w:r>
          </w:p>
        </w:tc>
        <w:tc>
          <w:tcPr>
            <w:tcW w:w="330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3CC185D7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إداري مشرف</w:t>
            </w:r>
          </w:p>
        </w:tc>
        <w:tc>
          <w:tcPr>
            <w:tcW w:w="310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673860EB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أنشطة</w:t>
            </w:r>
          </w:p>
        </w:tc>
        <w:tc>
          <w:tcPr>
            <w:tcW w:w="322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78EB1313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م صحي</w:t>
            </w:r>
          </w:p>
        </w:tc>
        <w:tc>
          <w:tcPr>
            <w:tcW w:w="384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6D47BBD5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م وسائل</w:t>
            </w:r>
          </w:p>
        </w:tc>
        <w:tc>
          <w:tcPr>
            <w:tcW w:w="389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73FDC500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اخصائي اجتماعي</w:t>
            </w:r>
          </w:p>
        </w:tc>
        <w:tc>
          <w:tcPr>
            <w:tcW w:w="301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697B7D1F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أمين معمل</w:t>
            </w:r>
          </w:p>
        </w:tc>
        <w:tc>
          <w:tcPr>
            <w:tcW w:w="301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417BEC4C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أمين مكتبة</w:t>
            </w:r>
          </w:p>
        </w:tc>
        <w:tc>
          <w:tcPr>
            <w:tcW w:w="301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4A24F7E0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امين مخزن</w:t>
            </w:r>
          </w:p>
        </w:tc>
        <w:tc>
          <w:tcPr>
            <w:tcW w:w="352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0746252B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مدرس</w:t>
            </w:r>
          </w:p>
        </w:tc>
        <w:tc>
          <w:tcPr>
            <w:tcW w:w="331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290C9F77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عمال</w:t>
            </w:r>
          </w:p>
        </w:tc>
        <w:tc>
          <w:tcPr>
            <w:tcW w:w="316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644E5E96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حارس</w:t>
            </w:r>
          </w:p>
        </w:tc>
        <w:tc>
          <w:tcPr>
            <w:tcW w:w="301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2D8F8FD6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أخرى</w:t>
            </w:r>
          </w:p>
        </w:tc>
        <w:tc>
          <w:tcPr>
            <w:tcW w:w="456" w:type="pct"/>
            <w:gridSpan w:val="3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778DDB6E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إجمالي</w:t>
            </w:r>
          </w:p>
        </w:tc>
      </w:tr>
      <w:tr w:rsidR="0050495A" w14:paraId="08EDC8F7" w14:textId="77777777" w:rsidTr="00250B4A">
        <w:trPr>
          <w:trHeight w:val="20"/>
        </w:trPr>
        <w:tc>
          <w:tcPr>
            <w:tcW w:w="131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5429F174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71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6820D3FE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31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4E71A3D8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71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78A776DF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60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4B884E4F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71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47310BEF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36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3FA3A47E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74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03EA595B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43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5072BAE5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80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5C78BDEE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213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1F1B2C07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71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7074D6D7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72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4D62EF30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217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677EF2A8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31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0C2FF84B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71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2754FFE2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31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02E94225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71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499B2C07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31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60F4F74A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71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30BFAE32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79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448A859C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73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11349C86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31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2A6574E8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201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1142B2EA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32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46D66B30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84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2ADAE269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31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2A2CA50C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71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0DC47B1B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31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2" w:space="0" w:color="000000" w:themeColor="text1"/>
            </w:tcBorders>
            <w:vAlign w:val="center"/>
          </w:tcPr>
          <w:p w14:paraId="45B361B2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71" w:type="pct"/>
            <w:tcBorders>
              <w:top w:val="thickThinSmallGap" w:sz="18" w:space="0" w:color="000000" w:themeColor="text1"/>
              <w:left w:val="single" w:sz="2" w:space="0" w:color="000000" w:themeColor="text1"/>
              <w:bottom w:val="single" w:sz="8" w:space="0" w:color="000000" w:themeColor="text1"/>
              <w:right w:val="single" w:sz="2" w:space="0" w:color="000000" w:themeColor="text1"/>
            </w:tcBorders>
            <w:vAlign w:val="center"/>
          </w:tcPr>
          <w:p w14:paraId="0DB7CDEC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55" w:type="pct"/>
            <w:tcBorders>
              <w:top w:val="thickThinSmallGap" w:sz="18" w:space="0" w:color="000000" w:themeColor="text1"/>
              <w:left w:val="single" w:sz="2" w:space="0" w:color="000000" w:themeColor="text1"/>
              <w:bottom w:val="single" w:sz="8" w:space="0" w:color="000000" w:themeColor="text1"/>
            </w:tcBorders>
            <w:vAlign w:val="center"/>
          </w:tcPr>
          <w:p w14:paraId="5F638B8F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ج</w:t>
            </w:r>
          </w:p>
        </w:tc>
      </w:tr>
      <w:tr w:rsidR="0050495A" w14:paraId="3FA26FBB" w14:textId="77777777" w:rsidTr="00250B4A">
        <w:trPr>
          <w:trHeight w:val="20"/>
        </w:trPr>
        <w:tc>
          <w:tcPr>
            <w:tcW w:w="131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2543614E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8" w:space="0" w:color="000000" w:themeColor="text1"/>
              <w:left w:val="single" w:sz="4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24F8C24E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1" w:type="pct"/>
            <w:tcBorders>
              <w:top w:val="single" w:sz="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7643036C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8" w:space="0" w:color="000000" w:themeColor="text1"/>
              <w:left w:val="single" w:sz="4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03E74551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60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5A5AEA4C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6CDB5673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6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359068BF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4" w:type="pct"/>
            <w:tcBorders>
              <w:top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000F41AE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43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64575EF7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80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06E310C3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13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5006C096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2E1719BA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4742C93D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17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682F0CBD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1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700897DB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14B6ADAA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1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3F310509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569AFF89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1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134A1FBC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1DB03788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9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0C4F13C8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3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50B69C0C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1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088D61A3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01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32E7658F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722FF364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84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3499385E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1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75143D7F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248818B1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1" w:type="pct"/>
            <w:tcBorders>
              <w:top w:val="single" w:sz="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2" w:space="0" w:color="000000" w:themeColor="text1"/>
            </w:tcBorders>
            <w:vAlign w:val="center"/>
          </w:tcPr>
          <w:p w14:paraId="1427F2FA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8" w:space="0" w:color="000000" w:themeColor="text1"/>
              <w:left w:val="single" w:sz="2" w:space="0" w:color="000000" w:themeColor="text1"/>
              <w:bottom w:val="thickThinSmallGap" w:sz="18" w:space="0" w:color="000000" w:themeColor="text1"/>
              <w:right w:val="single" w:sz="2" w:space="0" w:color="000000" w:themeColor="text1"/>
            </w:tcBorders>
            <w:vAlign w:val="center"/>
          </w:tcPr>
          <w:p w14:paraId="5BA12EE5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8" w:space="0" w:color="000000" w:themeColor="text1"/>
              <w:left w:val="single" w:sz="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5190EB5F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</w:tr>
    </w:tbl>
    <w:p w14:paraId="55A53911" w14:textId="77777777" w:rsidR="0050495A" w:rsidRPr="006A512E" w:rsidRDefault="006D2E72" w:rsidP="006D2E72">
      <w:pPr>
        <w:bidi/>
        <w:rPr>
          <w:rFonts w:cs="PT Bold Heading"/>
          <w:sz w:val="20"/>
          <w:szCs w:val="20"/>
          <w:u w:val="single"/>
          <w:rtl/>
        </w:rPr>
      </w:pPr>
      <w:r>
        <w:rPr>
          <w:rFonts w:cs="PT Bold Heading" w:hint="cs"/>
          <w:sz w:val="20"/>
          <w:szCs w:val="20"/>
          <w:u w:val="single"/>
          <w:rtl/>
        </w:rPr>
        <w:t>رابعا</w:t>
      </w:r>
      <w:r w:rsidR="0050495A" w:rsidRPr="006A512E">
        <w:rPr>
          <w:rFonts w:cs="PT Bold Heading" w:hint="cs"/>
          <w:sz w:val="20"/>
          <w:szCs w:val="20"/>
          <w:u w:val="single"/>
          <w:rtl/>
        </w:rPr>
        <w:t>: إحصائية بالقوى العاملة الوظيفية والعاملة في المرحلة الثانوية:</w:t>
      </w:r>
    </w:p>
    <w:tbl>
      <w:tblPr>
        <w:tblStyle w:val="a6"/>
        <w:bidiVisual/>
        <w:tblW w:w="5393" w:type="pct"/>
        <w:jc w:val="center"/>
        <w:tblBorders>
          <w:top w:val="thickThinSmallGap" w:sz="18" w:space="0" w:color="000000" w:themeColor="text1"/>
          <w:left w:val="thickThinSmallGap" w:sz="18" w:space="0" w:color="000000" w:themeColor="text1"/>
          <w:bottom w:val="thickThinSmallGap" w:sz="18" w:space="0" w:color="000000" w:themeColor="text1"/>
          <w:right w:val="thickThinSmallGap" w:sz="18" w:space="0" w:color="000000" w:themeColor="text1"/>
        </w:tblBorders>
        <w:tblLook w:val="04A0" w:firstRow="1" w:lastRow="0" w:firstColumn="1" w:lastColumn="0" w:noHBand="0" w:noVBand="1"/>
      </w:tblPr>
      <w:tblGrid>
        <w:gridCol w:w="285"/>
        <w:gridCol w:w="371"/>
        <w:gridCol w:w="285"/>
        <w:gridCol w:w="372"/>
        <w:gridCol w:w="351"/>
        <w:gridCol w:w="373"/>
        <w:gridCol w:w="296"/>
        <w:gridCol w:w="382"/>
        <w:gridCol w:w="364"/>
        <w:gridCol w:w="402"/>
        <w:gridCol w:w="477"/>
        <w:gridCol w:w="375"/>
        <w:gridCol w:w="375"/>
        <w:gridCol w:w="477"/>
        <w:gridCol w:w="285"/>
        <w:gridCol w:w="374"/>
        <w:gridCol w:w="285"/>
        <w:gridCol w:w="374"/>
        <w:gridCol w:w="285"/>
        <w:gridCol w:w="374"/>
        <w:gridCol w:w="450"/>
        <w:gridCol w:w="386"/>
        <w:gridCol w:w="285"/>
        <w:gridCol w:w="451"/>
        <w:gridCol w:w="287"/>
        <w:gridCol w:w="402"/>
        <w:gridCol w:w="285"/>
        <w:gridCol w:w="374"/>
        <w:gridCol w:w="285"/>
        <w:gridCol w:w="346"/>
        <w:gridCol w:w="335"/>
      </w:tblGrid>
      <w:tr w:rsidR="0050495A" w14:paraId="41DB057C" w14:textId="77777777" w:rsidTr="00250B4A">
        <w:trPr>
          <w:cantSplit/>
          <w:trHeight w:val="389"/>
          <w:jc w:val="center"/>
        </w:trPr>
        <w:tc>
          <w:tcPr>
            <w:tcW w:w="301" w:type="pct"/>
            <w:gridSpan w:val="2"/>
            <w:tcBorders>
              <w:top w:val="thickThinSmallGap" w:sz="1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3E8B1CBD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lastRenderedPageBreak/>
              <w:t>مدير</w:t>
            </w:r>
          </w:p>
        </w:tc>
        <w:tc>
          <w:tcPr>
            <w:tcW w:w="302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79DA5726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وكيل</w:t>
            </w:r>
          </w:p>
        </w:tc>
        <w:tc>
          <w:tcPr>
            <w:tcW w:w="332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484E3A80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إداري مشرف</w:t>
            </w:r>
          </w:p>
        </w:tc>
        <w:tc>
          <w:tcPr>
            <w:tcW w:w="311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7C271757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أنشطة</w:t>
            </w:r>
          </w:p>
        </w:tc>
        <w:tc>
          <w:tcPr>
            <w:tcW w:w="351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02B75274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م صحي</w:t>
            </w:r>
          </w:p>
        </w:tc>
        <w:tc>
          <w:tcPr>
            <w:tcW w:w="390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4DE2EAB5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م وسائل</w:t>
            </w:r>
          </w:p>
        </w:tc>
        <w:tc>
          <w:tcPr>
            <w:tcW w:w="390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1552EEEF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اخصائي اجتماعي</w:t>
            </w:r>
          </w:p>
        </w:tc>
        <w:tc>
          <w:tcPr>
            <w:tcW w:w="303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29A514C0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أمين معمل</w:t>
            </w:r>
          </w:p>
        </w:tc>
        <w:tc>
          <w:tcPr>
            <w:tcW w:w="303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3D19DFFE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أمين مكتبة</w:t>
            </w:r>
          </w:p>
        </w:tc>
        <w:tc>
          <w:tcPr>
            <w:tcW w:w="303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24B2EFBD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امين مخزن</w:t>
            </w:r>
          </w:p>
        </w:tc>
        <w:tc>
          <w:tcPr>
            <w:tcW w:w="383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7FA3DEAD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مدرس</w:t>
            </w:r>
          </w:p>
        </w:tc>
        <w:tc>
          <w:tcPr>
            <w:tcW w:w="338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4CA29BD1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عمال</w:t>
            </w:r>
          </w:p>
        </w:tc>
        <w:tc>
          <w:tcPr>
            <w:tcW w:w="316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15407C44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حارس</w:t>
            </w:r>
          </w:p>
        </w:tc>
        <w:tc>
          <w:tcPr>
            <w:tcW w:w="303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65EC0049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أخرى</w:t>
            </w:r>
          </w:p>
        </w:tc>
        <w:tc>
          <w:tcPr>
            <w:tcW w:w="374" w:type="pct"/>
            <w:gridSpan w:val="3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29D3EA94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إجمالي</w:t>
            </w:r>
          </w:p>
        </w:tc>
      </w:tr>
      <w:tr w:rsidR="0050495A" w14:paraId="3B335888" w14:textId="77777777" w:rsidTr="00250B4A">
        <w:trPr>
          <w:cantSplit/>
          <w:trHeight w:val="20"/>
          <w:jc w:val="center"/>
        </w:trPr>
        <w:tc>
          <w:tcPr>
            <w:tcW w:w="131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0A6E3819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71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416AC696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31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3851487A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71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21563DF3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61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04934DA7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71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22169FE4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36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5900A559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75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08D43807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67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50761F36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84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5E983D12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218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116BCF4E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72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6FFCAF29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72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4BD8B134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218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5312F4BA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31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19435F6F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72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48B0F353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31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4773945D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72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380F8C20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31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477F8762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72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027999B1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206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0E09BBAC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77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26717AF2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31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6A866F00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207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425D5214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32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1122A581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84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79341057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31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5D63C893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72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581289B1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15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2" w:space="0" w:color="000000" w:themeColor="text1"/>
            </w:tcBorders>
            <w:vAlign w:val="center"/>
          </w:tcPr>
          <w:p w14:paraId="5A39206B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04" w:type="pct"/>
            <w:tcBorders>
              <w:top w:val="thickThinSmallGap" w:sz="18" w:space="0" w:color="000000" w:themeColor="text1"/>
              <w:left w:val="single" w:sz="2" w:space="0" w:color="000000" w:themeColor="text1"/>
              <w:bottom w:val="single" w:sz="8" w:space="0" w:color="000000" w:themeColor="text1"/>
              <w:right w:val="single" w:sz="2" w:space="0" w:color="000000" w:themeColor="text1"/>
            </w:tcBorders>
            <w:vAlign w:val="center"/>
          </w:tcPr>
          <w:p w14:paraId="5C9D8FE5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55" w:type="pct"/>
            <w:tcBorders>
              <w:top w:val="thickThinSmallGap" w:sz="18" w:space="0" w:color="000000" w:themeColor="text1"/>
              <w:left w:val="single" w:sz="2" w:space="0" w:color="000000" w:themeColor="text1"/>
              <w:bottom w:val="single" w:sz="8" w:space="0" w:color="000000" w:themeColor="text1"/>
            </w:tcBorders>
            <w:vAlign w:val="center"/>
          </w:tcPr>
          <w:p w14:paraId="23A63B08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ج</w:t>
            </w:r>
          </w:p>
        </w:tc>
      </w:tr>
      <w:tr w:rsidR="0050495A" w14:paraId="1D89B73E" w14:textId="77777777" w:rsidTr="00250B4A">
        <w:trPr>
          <w:trHeight w:val="20"/>
          <w:jc w:val="center"/>
        </w:trPr>
        <w:tc>
          <w:tcPr>
            <w:tcW w:w="131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3BD81CD8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8" w:space="0" w:color="000000" w:themeColor="text1"/>
              <w:left w:val="single" w:sz="4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6CD75039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1" w:type="pct"/>
            <w:tcBorders>
              <w:top w:val="single" w:sz="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1B2D9F08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8" w:space="0" w:color="000000" w:themeColor="text1"/>
              <w:left w:val="single" w:sz="4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403AC75B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29FEB28B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2B145916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6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46AA6B9F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5" w:type="pct"/>
            <w:tcBorders>
              <w:top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12EF894F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67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0A734750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84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0383709A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18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648381AF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24130A31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097AB7B2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18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43E5DC7D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1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6448836C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4CE6A22C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1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46E846F4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57F6D7BB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1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33BEF9A6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407C318B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06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77856BF9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7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548C1E6D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1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1E7815E3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07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7FEC7A94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2E278D28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84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3E5F0814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1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5EC5CB38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65120905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15" w:type="pct"/>
            <w:tcBorders>
              <w:top w:val="single" w:sz="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2" w:space="0" w:color="000000" w:themeColor="text1"/>
            </w:tcBorders>
            <w:vAlign w:val="center"/>
          </w:tcPr>
          <w:p w14:paraId="7FF0F14F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04" w:type="pct"/>
            <w:tcBorders>
              <w:top w:val="single" w:sz="8" w:space="0" w:color="000000" w:themeColor="text1"/>
              <w:left w:val="single" w:sz="2" w:space="0" w:color="000000" w:themeColor="text1"/>
              <w:bottom w:val="thickThinSmallGap" w:sz="18" w:space="0" w:color="000000" w:themeColor="text1"/>
              <w:right w:val="single" w:sz="2" w:space="0" w:color="000000" w:themeColor="text1"/>
            </w:tcBorders>
            <w:vAlign w:val="center"/>
          </w:tcPr>
          <w:p w14:paraId="59666480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55" w:type="pct"/>
            <w:tcBorders>
              <w:top w:val="single" w:sz="8" w:space="0" w:color="000000" w:themeColor="text1"/>
              <w:left w:val="single" w:sz="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482A65A1" w14:textId="77777777" w:rsidR="0050495A" w:rsidRPr="00A05915" w:rsidRDefault="0050495A" w:rsidP="00250B4A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</w:tr>
    </w:tbl>
    <w:p w14:paraId="474792A0" w14:textId="77777777" w:rsidR="0072238A" w:rsidRPr="006A512E" w:rsidRDefault="006D2E72" w:rsidP="0050495A">
      <w:pPr>
        <w:bidi/>
        <w:rPr>
          <w:rFonts w:cs="PT Bold Heading"/>
          <w:sz w:val="20"/>
          <w:szCs w:val="20"/>
          <w:u w:val="single"/>
          <w:rtl/>
        </w:rPr>
      </w:pPr>
      <w:r>
        <w:rPr>
          <w:rFonts w:cs="PT Bold Heading" w:hint="cs"/>
          <w:sz w:val="20"/>
          <w:szCs w:val="20"/>
          <w:u w:val="single"/>
          <w:rtl/>
        </w:rPr>
        <w:t>خامسا</w:t>
      </w:r>
      <w:r w:rsidR="00A6004B" w:rsidRPr="006A512E">
        <w:rPr>
          <w:rFonts w:cs="PT Bold Heading" w:hint="cs"/>
          <w:sz w:val="20"/>
          <w:szCs w:val="20"/>
          <w:u w:val="single"/>
          <w:rtl/>
        </w:rPr>
        <w:t xml:space="preserve">: </w:t>
      </w:r>
      <w:r w:rsidR="003F08CE">
        <w:rPr>
          <w:rFonts w:cs="PT Bold Heading" w:hint="cs"/>
          <w:sz w:val="20"/>
          <w:szCs w:val="20"/>
          <w:u w:val="single"/>
          <w:rtl/>
        </w:rPr>
        <w:t>القوى العاملة في المدرسة بحسب مؤهلاتهم</w:t>
      </w:r>
      <w:r w:rsidR="004C53CC" w:rsidRPr="006A512E">
        <w:rPr>
          <w:rFonts w:cs="PT Bold Heading" w:hint="cs"/>
          <w:sz w:val="20"/>
          <w:szCs w:val="20"/>
          <w:u w:val="single"/>
          <w:rtl/>
        </w:rPr>
        <w:t xml:space="preserve"> </w:t>
      </w:r>
      <w:proofErr w:type="gramStart"/>
      <w:r w:rsidR="004C53CC" w:rsidRPr="006A512E">
        <w:rPr>
          <w:rFonts w:cs="PT Bold Heading" w:hint="cs"/>
          <w:sz w:val="20"/>
          <w:szCs w:val="20"/>
          <w:u w:val="single"/>
          <w:rtl/>
        </w:rPr>
        <w:t>وعددهم</w:t>
      </w:r>
      <w:r w:rsidR="00A6004B" w:rsidRPr="006A512E">
        <w:rPr>
          <w:rFonts w:cs="PT Bold Heading" w:hint="cs"/>
          <w:sz w:val="20"/>
          <w:szCs w:val="20"/>
          <w:u w:val="single"/>
          <w:rtl/>
        </w:rPr>
        <w:t>:-</w:t>
      </w:r>
      <w:proofErr w:type="gramEnd"/>
      <w:r w:rsidR="00064035" w:rsidRPr="006A512E">
        <w:rPr>
          <w:rFonts w:cs="PT Bold Heading" w:hint="cs"/>
          <w:sz w:val="20"/>
          <w:szCs w:val="20"/>
          <w:u w:val="single"/>
          <w:rtl/>
        </w:rPr>
        <w:t xml:space="preserve"> </w:t>
      </w:r>
    </w:p>
    <w:tbl>
      <w:tblPr>
        <w:tblStyle w:val="a6"/>
        <w:bidiVisual/>
        <w:tblW w:w="11624" w:type="dxa"/>
        <w:jc w:val="center"/>
        <w:tblBorders>
          <w:top w:val="thickThinSmallGap" w:sz="18" w:space="0" w:color="000000" w:themeColor="text1"/>
          <w:left w:val="thickThinSmallGap" w:sz="18" w:space="0" w:color="000000" w:themeColor="text1"/>
          <w:bottom w:val="thickThinSmallGap" w:sz="18" w:space="0" w:color="000000" w:themeColor="text1"/>
          <w:right w:val="thickThinSmallGap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979"/>
        <w:gridCol w:w="419"/>
        <w:gridCol w:w="510"/>
        <w:gridCol w:w="341"/>
        <w:gridCol w:w="425"/>
        <w:gridCol w:w="444"/>
        <w:gridCol w:w="407"/>
        <w:gridCol w:w="302"/>
        <w:gridCol w:w="425"/>
        <w:gridCol w:w="502"/>
        <w:gridCol w:w="491"/>
        <w:gridCol w:w="708"/>
        <w:gridCol w:w="567"/>
        <w:gridCol w:w="567"/>
        <w:gridCol w:w="426"/>
        <w:gridCol w:w="567"/>
        <w:gridCol w:w="425"/>
        <w:gridCol w:w="21"/>
        <w:gridCol w:w="546"/>
        <w:gridCol w:w="425"/>
        <w:gridCol w:w="25"/>
        <w:gridCol w:w="521"/>
        <w:gridCol w:w="425"/>
        <w:gridCol w:w="567"/>
        <w:gridCol w:w="589"/>
      </w:tblGrid>
      <w:tr w:rsidR="00740AE8" w:rsidRPr="000F402A" w14:paraId="1F320DCD" w14:textId="77777777" w:rsidTr="00740AE8">
        <w:trPr>
          <w:cantSplit/>
          <w:trHeight w:val="575"/>
          <w:jc w:val="center"/>
        </w:trPr>
        <w:tc>
          <w:tcPr>
            <w:tcW w:w="979" w:type="dxa"/>
            <w:vMerge w:val="restart"/>
            <w:tcBorders>
              <w:top w:val="thickThinSmallGap" w:sz="18" w:space="0" w:color="000000" w:themeColor="text1"/>
              <w:right w:val="single" w:sz="12" w:space="0" w:color="000000" w:themeColor="text1"/>
            </w:tcBorders>
          </w:tcPr>
          <w:p w14:paraId="1FD0DA72" w14:textId="77777777" w:rsidR="00740AE8" w:rsidRPr="000F402A" w:rsidRDefault="00740AE8" w:rsidP="00740AE8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  <w:rtl/>
              </w:rPr>
            </w:pPr>
          </w:p>
          <w:p w14:paraId="2A59047B" w14:textId="77777777" w:rsidR="00740AE8" w:rsidRPr="000F402A" w:rsidRDefault="00740AE8" w:rsidP="00740AE8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  <w:rtl/>
              </w:rPr>
            </w:pPr>
          </w:p>
          <w:p w14:paraId="340DBDF3" w14:textId="77777777" w:rsidR="00740AE8" w:rsidRPr="000F402A" w:rsidRDefault="00740AE8" w:rsidP="00740AE8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  <w:rtl/>
              </w:rPr>
            </w:pPr>
          </w:p>
          <w:p w14:paraId="7ED68E11" w14:textId="77777777" w:rsidR="00740AE8" w:rsidRPr="000F402A" w:rsidRDefault="00740AE8" w:rsidP="00740AE8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  <w:rtl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الثابتين</w:t>
            </w:r>
          </w:p>
        </w:tc>
        <w:tc>
          <w:tcPr>
            <w:tcW w:w="929" w:type="dxa"/>
            <w:gridSpan w:val="2"/>
            <w:tcBorders>
              <w:top w:val="thickThinSmallGap" w:sz="1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08151E1C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د معلمين</w:t>
            </w:r>
          </w:p>
        </w:tc>
        <w:tc>
          <w:tcPr>
            <w:tcW w:w="766" w:type="dxa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2D30DC6F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ثانوية</w:t>
            </w:r>
          </w:p>
        </w:tc>
        <w:tc>
          <w:tcPr>
            <w:tcW w:w="851" w:type="dxa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46855402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د/بعد الثانوية</w:t>
            </w:r>
          </w:p>
        </w:tc>
        <w:tc>
          <w:tcPr>
            <w:tcW w:w="727" w:type="dxa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03F4A7B9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بك/ تربية</w:t>
            </w:r>
          </w:p>
        </w:tc>
        <w:tc>
          <w:tcPr>
            <w:tcW w:w="993" w:type="dxa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5BD31343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بك/هندسة</w:t>
            </w:r>
          </w:p>
        </w:tc>
        <w:tc>
          <w:tcPr>
            <w:tcW w:w="1275" w:type="dxa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4B96CDE0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ليسانس آداب</w:t>
            </w:r>
          </w:p>
        </w:tc>
        <w:tc>
          <w:tcPr>
            <w:tcW w:w="993" w:type="dxa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7364F0B9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ليسانس شريعة</w:t>
            </w:r>
          </w:p>
        </w:tc>
        <w:tc>
          <w:tcPr>
            <w:tcW w:w="1013" w:type="dxa"/>
            <w:gridSpan w:val="3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0273EE0F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بك/تجارة</w:t>
            </w:r>
          </w:p>
        </w:tc>
        <w:tc>
          <w:tcPr>
            <w:tcW w:w="996" w:type="dxa"/>
            <w:gridSpan w:val="3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34806AE0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ماجستير ودكتوراه</w:t>
            </w:r>
          </w:p>
        </w:tc>
        <w:tc>
          <w:tcPr>
            <w:tcW w:w="946" w:type="dxa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3D90DA69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أخرى تذكر</w:t>
            </w:r>
          </w:p>
        </w:tc>
        <w:tc>
          <w:tcPr>
            <w:tcW w:w="1156" w:type="dxa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7917C01D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إجمالي</w:t>
            </w:r>
          </w:p>
        </w:tc>
      </w:tr>
      <w:tr w:rsidR="00740AE8" w:rsidRPr="000F402A" w14:paraId="5C70E825" w14:textId="77777777" w:rsidTr="00740AE8">
        <w:trPr>
          <w:cantSplit/>
          <w:trHeight w:val="357"/>
          <w:jc w:val="center"/>
        </w:trPr>
        <w:tc>
          <w:tcPr>
            <w:tcW w:w="979" w:type="dxa"/>
            <w:vMerge/>
            <w:tcBorders>
              <w:right w:val="single" w:sz="12" w:space="0" w:color="000000" w:themeColor="text1"/>
            </w:tcBorders>
          </w:tcPr>
          <w:p w14:paraId="5E482F49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  <w:rtl/>
              </w:rPr>
            </w:pPr>
          </w:p>
        </w:tc>
        <w:tc>
          <w:tcPr>
            <w:tcW w:w="419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124AFE1B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ذ</w:t>
            </w:r>
          </w:p>
        </w:tc>
        <w:tc>
          <w:tcPr>
            <w:tcW w:w="510" w:type="dxa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62030B94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ث</w:t>
            </w:r>
          </w:p>
        </w:tc>
        <w:tc>
          <w:tcPr>
            <w:tcW w:w="341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29E00854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ذ</w:t>
            </w:r>
          </w:p>
        </w:tc>
        <w:tc>
          <w:tcPr>
            <w:tcW w:w="425" w:type="dxa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12AC5702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ث</w:t>
            </w:r>
          </w:p>
        </w:tc>
        <w:tc>
          <w:tcPr>
            <w:tcW w:w="444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7892AF0E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ذ</w:t>
            </w:r>
          </w:p>
        </w:tc>
        <w:tc>
          <w:tcPr>
            <w:tcW w:w="407" w:type="dxa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2E52A94B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ث</w:t>
            </w:r>
          </w:p>
        </w:tc>
        <w:tc>
          <w:tcPr>
            <w:tcW w:w="302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343569CE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ذ</w:t>
            </w:r>
          </w:p>
        </w:tc>
        <w:tc>
          <w:tcPr>
            <w:tcW w:w="425" w:type="dxa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0028C939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ث</w:t>
            </w:r>
          </w:p>
        </w:tc>
        <w:tc>
          <w:tcPr>
            <w:tcW w:w="502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37BC4AD4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ذ</w:t>
            </w:r>
          </w:p>
        </w:tc>
        <w:tc>
          <w:tcPr>
            <w:tcW w:w="491" w:type="dxa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4D8F668E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ث</w:t>
            </w:r>
          </w:p>
        </w:tc>
        <w:tc>
          <w:tcPr>
            <w:tcW w:w="708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115E3F03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ذ</w:t>
            </w:r>
          </w:p>
        </w:tc>
        <w:tc>
          <w:tcPr>
            <w:tcW w:w="567" w:type="dxa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67A41F5E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ث</w:t>
            </w: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1E544BB7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ذ</w:t>
            </w:r>
          </w:p>
        </w:tc>
        <w:tc>
          <w:tcPr>
            <w:tcW w:w="426" w:type="dxa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22E97AE8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ث</w:t>
            </w: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721CDE6F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ذ</w:t>
            </w:r>
          </w:p>
        </w:tc>
        <w:tc>
          <w:tcPr>
            <w:tcW w:w="425" w:type="dxa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588E4574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ث</w:t>
            </w:r>
          </w:p>
        </w:tc>
        <w:tc>
          <w:tcPr>
            <w:tcW w:w="567" w:type="dxa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650B5A2A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ذ</w:t>
            </w:r>
          </w:p>
        </w:tc>
        <w:tc>
          <w:tcPr>
            <w:tcW w:w="425" w:type="dxa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7F8EF417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ث</w:t>
            </w:r>
          </w:p>
        </w:tc>
        <w:tc>
          <w:tcPr>
            <w:tcW w:w="546" w:type="dxa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2A3719B5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ذ</w:t>
            </w:r>
          </w:p>
        </w:tc>
        <w:tc>
          <w:tcPr>
            <w:tcW w:w="425" w:type="dxa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1EE1F844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ث</w:t>
            </w:r>
          </w:p>
        </w:tc>
        <w:tc>
          <w:tcPr>
            <w:tcW w:w="567" w:type="dxa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5DFE156E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ذ</w:t>
            </w:r>
          </w:p>
        </w:tc>
        <w:tc>
          <w:tcPr>
            <w:tcW w:w="589" w:type="dxa"/>
            <w:tcBorders>
              <w:top w:val="thickThinSmallGap" w:sz="18" w:space="0" w:color="000000" w:themeColor="text1"/>
              <w:bottom w:val="single" w:sz="8" w:space="0" w:color="000000" w:themeColor="text1"/>
            </w:tcBorders>
            <w:vAlign w:val="center"/>
          </w:tcPr>
          <w:p w14:paraId="7788F6CC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ث</w:t>
            </w:r>
          </w:p>
        </w:tc>
      </w:tr>
      <w:tr w:rsidR="00740AE8" w:rsidRPr="000F402A" w14:paraId="2B59C81D" w14:textId="77777777" w:rsidTr="000F402A">
        <w:trPr>
          <w:trHeight w:val="486"/>
          <w:jc w:val="center"/>
        </w:trPr>
        <w:tc>
          <w:tcPr>
            <w:tcW w:w="979" w:type="dxa"/>
            <w:vMerge/>
            <w:tcBorders>
              <w:right w:val="single" w:sz="12" w:space="0" w:color="000000" w:themeColor="text1"/>
            </w:tcBorders>
          </w:tcPr>
          <w:p w14:paraId="7286ACFA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419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33A6F559" w14:textId="77777777" w:rsidR="00740AE8" w:rsidRPr="000F402A" w:rsidRDefault="00740AE8" w:rsidP="000F402A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510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271F1AFE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341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6F5B5CEF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425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1F0934C9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444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3F3AD584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407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4F1E0244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302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4D49D853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425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24FCB807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502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0E2CB026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491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636E5FD8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708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1C5FCA98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567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21EBFCFE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567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75555298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426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654E8581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567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1064A279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425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7FB9B20D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567" w:type="dxa"/>
            <w:gridSpan w:val="2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11F0A279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425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5795B846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546" w:type="dxa"/>
            <w:gridSpan w:val="2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25CB37BD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425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00260D21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567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4ED258B2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589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76A176DC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</w:tr>
      <w:tr w:rsidR="00740AE8" w:rsidRPr="000F402A" w14:paraId="5A595244" w14:textId="77777777" w:rsidTr="00740AE8">
        <w:trPr>
          <w:trHeight w:val="298"/>
          <w:jc w:val="center"/>
        </w:trPr>
        <w:tc>
          <w:tcPr>
            <w:tcW w:w="979" w:type="dxa"/>
            <w:tcBorders>
              <w:right w:val="single" w:sz="12" w:space="0" w:color="000000" w:themeColor="text1"/>
            </w:tcBorders>
          </w:tcPr>
          <w:p w14:paraId="06E3F273" w14:textId="77777777" w:rsidR="00740AE8" w:rsidRPr="000F402A" w:rsidRDefault="00740AE8" w:rsidP="00740AE8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المتعاقدين</w:t>
            </w:r>
          </w:p>
        </w:tc>
        <w:tc>
          <w:tcPr>
            <w:tcW w:w="419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71D8D44E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510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2655ACD3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341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3FD3D120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425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3C0A947D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444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7CEF4D68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407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0379925C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302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69F08566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425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4B3A79D0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502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1D5FFFA6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491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06DF4A0A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708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3F282717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567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027085CF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567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31CA119E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426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3012B5D1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567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58D5CE1E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425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1D5141C6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567" w:type="dxa"/>
            <w:gridSpan w:val="2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5154F97C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425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43F3D87F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546" w:type="dxa"/>
            <w:gridSpan w:val="2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7CC560CA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425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3B1F31B9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567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36C3684A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589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0184AFCF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</w:tr>
      <w:tr w:rsidR="00740AE8" w:rsidRPr="000F402A" w14:paraId="777ED05F" w14:textId="77777777" w:rsidTr="00740AE8">
        <w:trPr>
          <w:trHeight w:val="298"/>
          <w:jc w:val="center"/>
        </w:trPr>
        <w:tc>
          <w:tcPr>
            <w:tcW w:w="979" w:type="dxa"/>
            <w:tcBorders>
              <w:bottom w:val="thickThinSmallGap" w:sz="18" w:space="0" w:color="000000" w:themeColor="text1"/>
              <w:right w:val="single" w:sz="12" w:space="0" w:color="000000" w:themeColor="text1"/>
            </w:tcBorders>
          </w:tcPr>
          <w:p w14:paraId="7217228C" w14:textId="77777777" w:rsidR="00740AE8" w:rsidRPr="000F402A" w:rsidRDefault="00740AE8" w:rsidP="000F402A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المتطوعين</w:t>
            </w:r>
          </w:p>
        </w:tc>
        <w:tc>
          <w:tcPr>
            <w:tcW w:w="419" w:type="dxa"/>
            <w:tcBorders>
              <w:top w:val="single" w:sz="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7C953C08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510" w:type="dxa"/>
            <w:tcBorders>
              <w:top w:val="single" w:sz="8" w:space="0" w:color="000000" w:themeColor="text1"/>
              <w:left w:val="single" w:sz="4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042D03C2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341" w:type="dxa"/>
            <w:tcBorders>
              <w:top w:val="single" w:sz="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4DF5DEE6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425" w:type="dxa"/>
            <w:tcBorders>
              <w:top w:val="single" w:sz="8" w:space="0" w:color="000000" w:themeColor="text1"/>
              <w:left w:val="single" w:sz="4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6C750AF3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444" w:type="dxa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6131ED9C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407" w:type="dxa"/>
            <w:tcBorders>
              <w:top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537551B6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302" w:type="dxa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56CC9D5D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425" w:type="dxa"/>
            <w:tcBorders>
              <w:top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02BDE85C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502" w:type="dxa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4A87B04B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491" w:type="dxa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528300CB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708" w:type="dxa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06C24A89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567" w:type="dxa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66B214A0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567" w:type="dxa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58CE3A6E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426" w:type="dxa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7AA474E9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567" w:type="dxa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1225FE84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425" w:type="dxa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56A1C8C5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567" w:type="dxa"/>
            <w:gridSpan w:val="2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17A01DF6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425" w:type="dxa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74AA2B86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546" w:type="dxa"/>
            <w:gridSpan w:val="2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3F54A69F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425" w:type="dxa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2D88EDD1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567" w:type="dxa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79182C69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589" w:type="dxa"/>
            <w:tcBorders>
              <w:top w:val="single" w:sz="8" w:space="0" w:color="000000" w:themeColor="text1"/>
            </w:tcBorders>
            <w:vAlign w:val="center"/>
          </w:tcPr>
          <w:p w14:paraId="2F6CAEE8" w14:textId="77777777" w:rsidR="00740AE8" w:rsidRPr="000F402A" w:rsidRDefault="00740AE8" w:rsidP="00DC51F1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</w:tr>
    </w:tbl>
    <w:p w14:paraId="570CC166" w14:textId="77777777" w:rsidR="007E1AFD" w:rsidRPr="006A512E" w:rsidRDefault="00297DA7" w:rsidP="000F402A">
      <w:pPr>
        <w:bidi/>
        <w:spacing w:after="0" w:line="240" w:lineRule="auto"/>
        <w:jc w:val="center"/>
        <w:rPr>
          <w:rFonts w:cs="PT Bold Heading"/>
          <w:sz w:val="20"/>
          <w:szCs w:val="20"/>
          <w:u w:val="single"/>
          <w:rtl/>
        </w:rPr>
        <w:sectPr w:rsidR="007E1AFD" w:rsidRPr="006A512E" w:rsidSect="009E578E">
          <w:headerReference w:type="default" r:id="rId14"/>
          <w:type w:val="continuous"/>
          <w:pgSz w:w="11907" w:h="16840" w:code="9"/>
          <w:pgMar w:top="510" w:right="794" w:bottom="510" w:left="794" w:header="567" w:footer="0" w:gutter="0"/>
          <w:cols w:space="708"/>
          <w:docGrid w:linePitch="360"/>
        </w:sectPr>
      </w:pPr>
      <w:r w:rsidRPr="006A512E">
        <w:rPr>
          <w:rFonts w:cs="PT Bold Heading" w:hint="cs"/>
          <w:sz w:val="20"/>
          <w:szCs w:val="20"/>
          <w:u w:val="single"/>
          <w:rtl/>
        </w:rPr>
        <w:t xml:space="preserve"> </w:t>
      </w:r>
      <w:r w:rsidR="00352AB0">
        <w:rPr>
          <w:rFonts w:cs="PT Bold Heading" w:hint="cs"/>
          <w:sz w:val="20"/>
          <w:szCs w:val="20"/>
          <w:u w:val="single"/>
          <w:rtl/>
        </w:rPr>
        <w:t xml:space="preserve">سادسا: </w:t>
      </w:r>
      <w:r w:rsidRPr="006A512E">
        <w:rPr>
          <w:rFonts w:cs="PT Bold Heading" w:hint="cs"/>
          <w:sz w:val="20"/>
          <w:szCs w:val="20"/>
          <w:u w:val="single"/>
          <w:rtl/>
        </w:rPr>
        <w:t>تخصصا</w:t>
      </w:r>
      <w:r w:rsidRPr="006A512E">
        <w:rPr>
          <w:rFonts w:cs="PT Bold Heading" w:hint="eastAsia"/>
          <w:sz w:val="20"/>
          <w:szCs w:val="20"/>
          <w:u w:val="single"/>
          <w:rtl/>
        </w:rPr>
        <w:t>ت</w:t>
      </w:r>
      <w:r w:rsidRPr="006A512E">
        <w:rPr>
          <w:rFonts w:cs="PT Bold Heading" w:hint="cs"/>
          <w:sz w:val="20"/>
          <w:szCs w:val="20"/>
          <w:u w:val="single"/>
          <w:rtl/>
        </w:rPr>
        <w:t xml:space="preserve"> المعلمين</w:t>
      </w:r>
      <w:r w:rsidR="00E51BC5" w:rsidRPr="006A512E">
        <w:rPr>
          <w:rFonts w:cs="PT Bold Heading" w:hint="cs"/>
          <w:sz w:val="20"/>
          <w:szCs w:val="20"/>
          <w:u w:val="single"/>
          <w:rtl/>
        </w:rPr>
        <w:t xml:space="preserve"> </w:t>
      </w:r>
      <w:r w:rsidR="00740AE8">
        <w:rPr>
          <w:rFonts w:cs="PT Bold Heading" w:hint="cs"/>
          <w:sz w:val="20"/>
          <w:szCs w:val="20"/>
          <w:u w:val="single"/>
          <w:rtl/>
        </w:rPr>
        <w:t xml:space="preserve">العاملين في المدرسة </w:t>
      </w:r>
      <w:r w:rsidR="00352AB0">
        <w:rPr>
          <w:rFonts w:cs="PT Bold Heading" w:hint="cs"/>
          <w:sz w:val="20"/>
          <w:szCs w:val="20"/>
          <w:u w:val="single"/>
          <w:rtl/>
        </w:rPr>
        <w:t>وعددهم</w:t>
      </w:r>
      <w:r w:rsidRPr="006A512E">
        <w:rPr>
          <w:rFonts w:cs="PT Bold Heading" w:hint="cs"/>
          <w:sz w:val="20"/>
          <w:szCs w:val="20"/>
          <w:u w:val="single"/>
          <w:rtl/>
        </w:rPr>
        <w:t>:</w:t>
      </w:r>
    </w:p>
    <w:tbl>
      <w:tblPr>
        <w:tblStyle w:val="a6"/>
        <w:tblpPr w:leftFromText="180" w:rightFromText="180" w:vertAnchor="text" w:horzAnchor="margin" w:tblpXSpec="center" w:tblpY="200"/>
        <w:bidiVisual/>
        <w:tblW w:w="5516" w:type="pct"/>
        <w:tblBorders>
          <w:top w:val="thickThinSmallGap" w:sz="18" w:space="0" w:color="000000" w:themeColor="text1"/>
          <w:left w:val="thickThinSmallGap" w:sz="18" w:space="0" w:color="000000" w:themeColor="text1"/>
          <w:bottom w:val="thickThinSmallGap" w:sz="18" w:space="0" w:color="000000" w:themeColor="text1"/>
          <w:right w:val="thickThinSmallGap" w:sz="18" w:space="0" w:color="000000" w:themeColor="text1"/>
        </w:tblBorders>
        <w:tblLook w:val="04A0" w:firstRow="1" w:lastRow="0" w:firstColumn="1" w:lastColumn="0" w:noHBand="0" w:noVBand="1"/>
      </w:tblPr>
      <w:tblGrid>
        <w:gridCol w:w="944"/>
        <w:gridCol w:w="310"/>
        <w:gridCol w:w="373"/>
        <w:gridCol w:w="356"/>
        <w:gridCol w:w="448"/>
        <w:gridCol w:w="310"/>
        <w:gridCol w:w="373"/>
        <w:gridCol w:w="348"/>
        <w:gridCol w:w="452"/>
        <w:gridCol w:w="452"/>
        <w:gridCol w:w="404"/>
        <w:gridCol w:w="329"/>
        <w:gridCol w:w="373"/>
        <w:gridCol w:w="316"/>
        <w:gridCol w:w="400"/>
        <w:gridCol w:w="310"/>
        <w:gridCol w:w="373"/>
        <w:gridCol w:w="310"/>
        <w:gridCol w:w="373"/>
        <w:gridCol w:w="382"/>
        <w:gridCol w:w="478"/>
        <w:gridCol w:w="342"/>
        <w:gridCol w:w="401"/>
        <w:gridCol w:w="311"/>
        <w:gridCol w:w="450"/>
        <w:gridCol w:w="310"/>
        <w:gridCol w:w="389"/>
        <w:gridCol w:w="310"/>
        <w:gridCol w:w="373"/>
      </w:tblGrid>
      <w:tr w:rsidR="00740AE8" w:rsidRPr="000F402A" w14:paraId="5D150CB2" w14:textId="77777777" w:rsidTr="00740AE8">
        <w:trPr>
          <w:cantSplit/>
          <w:trHeight w:val="490"/>
        </w:trPr>
        <w:tc>
          <w:tcPr>
            <w:tcW w:w="416" w:type="pct"/>
            <w:tcBorders>
              <w:top w:val="thickThinSmallGap" w:sz="1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</w:tcPr>
          <w:p w14:paraId="1F644DAF" w14:textId="77777777" w:rsidR="00740AE8" w:rsidRPr="000F402A" w:rsidRDefault="00740AE8" w:rsidP="008218F9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  <w:rtl/>
              </w:rPr>
            </w:pPr>
          </w:p>
        </w:tc>
        <w:tc>
          <w:tcPr>
            <w:tcW w:w="281" w:type="pct"/>
            <w:gridSpan w:val="2"/>
            <w:tcBorders>
              <w:top w:val="thickThinSmallGap" w:sz="1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6604EE11" w14:textId="77777777" w:rsidR="00740AE8" w:rsidRPr="000F402A" w:rsidRDefault="00740AE8" w:rsidP="008218F9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قرآن</w:t>
            </w:r>
          </w:p>
        </w:tc>
        <w:tc>
          <w:tcPr>
            <w:tcW w:w="359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662DE48E" w14:textId="77777777" w:rsidR="00740AE8" w:rsidRPr="000F402A" w:rsidRDefault="00740AE8" w:rsidP="008218F9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إسلامية</w:t>
            </w:r>
          </w:p>
        </w:tc>
        <w:tc>
          <w:tcPr>
            <w:tcW w:w="304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09A60863" w14:textId="77777777" w:rsidR="00740AE8" w:rsidRPr="000F402A" w:rsidRDefault="00740AE8" w:rsidP="008218F9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لغة عربية</w:t>
            </w:r>
          </w:p>
        </w:tc>
        <w:tc>
          <w:tcPr>
            <w:tcW w:w="380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419C678D" w14:textId="77777777" w:rsidR="00740AE8" w:rsidRPr="000F402A" w:rsidRDefault="00740AE8" w:rsidP="008218F9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لغة إنجليزية</w:t>
            </w:r>
          </w:p>
        </w:tc>
        <w:tc>
          <w:tcPr>
            <w:tcW w:w="405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283D5ECC" w14:textId="77777777" w:rsidR="00740AE8" w:rsidRPr="000F402A" w:rsidRDefault="00740AE8" w:rsidP="008218F9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رياضيات</w:t>
            </w:r>
          </w:p>
        </w:tc>
        <w:tc>
          <w:tcPr>
            <w:tcW w:w="333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556A7207" w14:textId="77777777" w:rsidR="00740AE8" w:rsidRPr="000F402A" w:rsidRDefault="00740AE8" w:rsidP="008218F9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فيزياء</w:t>
            </w:r>
          </w:p>
        </w:tc>
        <w:tc>
          <w:tcPr>
            <w:tcW w:w="310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6FA5600A" w14:textId="77777777" w:rsidR="00740AE8" w:rsidRPr="000F402A" w:rsidRDefault="00740AE8" w:rsidP="008218F9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كيمياء</w:t>
            </w:r>
          </w:p>
        </w:tc>
        <w:tc>
          <w:tcPr>
            <w:tcW w:w="280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3662563F" w14:textId="77777777" w:rsidR="00740AE8" w:rsidRPr="000F402A" w:rsidRDefault="00740AE8" w:rsidP="008218F9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أحياء</w:t>
            </w:r>
          </w:p>
        </w:tc>
        <w:tc>
          <w:tcPr>
            <w:tcW w:w="280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7593770A" w14:textId="77777777" w:rsidR="00740AE8" w:rsidRPr="000F402A" w:rsidRDefault="00740AE8" w:rsidP="008218F9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علوم</w:t>
            </w:r>
          </w:p>
        </w:tc>
        <w:tc>
          <w:tcPr>
            <w:tcW w:w="398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354AB7C4" w14:textId="77777777" w:rsidR="00740AE8" w:rsidRPr="000F402A" w:rsidRDefault="00740AE8" w:rsidP="008218F9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تاريخ وجغرافيا</w:t>
            </w:r>
          </w:p>
        </w:tc>
        <w:tc>
          <w:tcPr>
            <w:tcW w:w="319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0E789ADF" w14:textId="77777777" w:rsidR="00740AE8" w:rsidRPr="000F402A" w:rsidRDefault="00740AE8" w:rsidP="008218F9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  <w:rtl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مجتمع</w:t>
            </w:r>
          </w:p>
        </w:tc>
        <w:tc>
          <w:tcPr>
            <w:tcW w:w="328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43DA071F" w14:textId="77777777" w:rsidR="00740AE8" w:rsidRPr="000F402A" w:rsidRDefault="00740AE8" w:rsidP="008218F9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  <w:rtl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مواد فلسفية</w:t>
            </w:r>
          </w:p>
        </w:tc>
        <w:tc>
          <w:tcPr>
            <w:tcW w:w="326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1E500D40" w14:textId="77777777" w:rsidR="00740AE8" w:rsidRPr="000F402A" w:rsidRDefault="00740AE8" w:rsidP="008218F9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  <w:rtl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رياضة</w:t>
            </w:r>
          </w:p>
        </w:tc>
        <w:tc>
          <w:tcPr>
            <w:tcW w:w="278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001913B1" w14:textId="77777777" w:rsidR="00740AE8" w:rsidRPr="000F402A" w:rsidRDefault="00740AE8" w:rsidP="008218F9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  <w:rtl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عام</w:t>
            </w:r>
          </w:p>
        </w:tc>
      </w:tr>
      <w:tr w:rsidR="00740AE8" w:rsidRPr="000F402A" w14:paraId="7B3E818A" w14:textId="77777777" w:rsidTr="00740AE8">
        <w:trPr>
          <w:cantSplit/>
          <w:trHeight w:val="20"/>
        </w:trPr>
        <w:tc>
          <w:tcPr>
            <w:tcW w:w="416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</w:tcPr>
          <w:p w14:paraId="0B94E6A1" w14:textId="77777777" w:rsidR="00740AE8" w:rsidRPr="000F402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  <w:rtl/>
              </w:rPr>
            </w:pPr>
          </w:p>
        </w:tc>
        <w:tc>
          <w:tcPr>
            <w:tcW w:w="126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6A60670F" w14:textId="77777777" w:rsidR="00740AE8" w:rsidRPr="000F402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ذ</w:t>
            </w:r>
          </w:p>
        </w:tc>
        <w:tc>
          <w:tcPr>
            <w:tcW w:w="155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0F5E899D" w14:textId="77777777" w:rsidR="00740AE8" w:rsidRPr="000F402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ث</w:t>
            </w:r>
          </w:p>
        </w:tc>
        <w:tc>
          <w:tcPr>
            <w:tcW w:w="159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38D1F360" w14:textId="77777777" w:rsidR="00740AE8" w:rsidRPr="000F402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ذ</w:t>
            </w:r>
          </w:p>
        </w:tc>
        <w:tc>
          <w:tcPr>
            <w:tcW w:w="201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69726B36" w14:textId="77777777" w:rsidR="00740AE8" w:rsidRPr="000F402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ث</w:t>
            </w:r>
          </w:p>
        </w:tc>
        <w:tc>
          <w:tcPr>
            <w:tcW w:w="149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6587DF71" w14:textId="77777777" w:rsidR="00740AE8" w:rsidRPr="000F402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ذ</w:t>
            </w:r>
          </w:p>
        </w:tc>
        <w:tc>
          <w:tcPr>
            <w:tcW w:w="155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2893D050" w14:textId="77777777" w:rsidR="00740AE8" w:rsidRPr="000F402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ث</w:t>
            </w:r>
          </w:p>
        </w:tc>
        <w:tc>
          <w:tcPr>
            <w:tcW w:w="165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49AB53DF" w14:textId="77777777" w:rsidR="00740AE8" w:rsidRPr="000F402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ذ</w:t>
            </w:r>
          </w:p>
        </w:tc>
        <w:tc>
          <w:tcPr>
            <w:tcW w:w="215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4CBD5E70" w14:textId="77777777" w:rsidR="00740AE8" w:rsidRPr="000F402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ث</w:t>
            </w:r>
          </w:p>
        </w:tc>
        <w:tc>
          <w:tcPr>
            <w:tcW w:w="214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17DCD305" w14:textId="77777777" w:rsidR="00740AE8" w:rsidRPr="000F402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ذ</w:t>
            </w:r>
          </w:p>
        </w:tc>
        <w:tc>
          <w:tcPr>
            <w:tcW w:w="192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0D98229D" w14:textId="77777777" w:rsidR="00740AE8" w:rsidRPr="000F402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ث</w:t>
            </w:r>
          </w:p>
        </w:tc>
        <w:tc>
          <w:tcPr>
            <w:tcW w:w="177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20749291" w14:textId="77777777" w:rsidR="00740AE8" w:rsidRPr="000F402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ذ</w:t>
            </w:r>
          </w:p>
        </w:tc>
        <w:tc>
          <w:tcPr>
            <w:tcW w:w="157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33277AA0" w14:textId="77777777" w:rsidR="00740AE8" w:rsidRPr="000F402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ث</w:t>
            </w:r>
          </w:p>
        </w:tc>
        <w:tc>
          <w:tcPr>
            <w:tcW w:w="137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0C981D93" w14:textId="77777777" w:rsidR="00740AE8" w:rsidRPr="000F402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ذ</w:t>
            </w:r>
          </w:p>
        </w:tc>
        <w:tc>
          <w:tcPr>
            <w:tcW w:w="174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42B354E3" w14:textId="77777777" w:rsidR="00740AE8" w:rsidRPr="000F402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ث</w:t>
            </w:r>
          </w:p>
        </w:tc>
        <w:tc>
          <w:tcPr>
            <w:tcW w:w="126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74CC630D" w14:textId="77777777" w:rsidR="00740AE8" w:rsidRPr="000F402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ذ</w:t>
            </w:r>
          </w:p>
        </w:tc>
        <w:tc>
          <w:tcPr>
            <w:tcW w:w="155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6000DAB6" w14:textId="77777777" w:rsidR="00740AE8" w:rsidRPr="000F402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ث</w:t>
            </w:r>
          </w:p>
        </w:tc>
        <w:tc>
          <w:tcPr>
            <w:tcW w:w="126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1BD37506" w14:textId="77777777" w:rsidR="00740AE8" w:rsidRPr="000F402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ذ</w:t>
            </w:r>
          </w:p>
        </w:tc>
        <w:tc>
          <w:tcPr>
            <w:tcW w:w="155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1A3D3927" w14:textId="77777777" w:rsidR="00740AE8" w:rsidRPr="000F402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ث</w:t>
            </w:r>
          </w:p>
        </w:tc>
        <w:tc>
          <w:tcPr>
            <w:tcW w:w="177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39C65C11" w14:textId="77777777" w:rsidR="00740AE8" w:rsidRPr="000F402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ذ</w:t>
            </w:r>
          </w:p>
        </w:tc>
        <w:tc>
          <w:tcPr>
            <w:tcW w:w="222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09C6DC49" w14:textId="77777777" w:rsidR="00740AE8" w:rsidRPr="000F402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ث</w:t>
            </w:r>
          </w:p>
        </w:tc>
        <w:tc>
          <w:tcPr>
            <w:tcW w:w="147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2CFD8369" w14:textId="77777777" w:rsidR="00740AE8" w:rsidRPr="000F402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ذ</w:t>
            </w:r>
          </w:p>
        </w:tc>
        <w:tc>
          <w:tcPr>
            <w:tcW w:w="173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14A7110A" w14:textId="77777777" w:rsidR="00740AE8" w:rsidRPr="000F402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ث</w:t>
            </w:r>
          </w:p>
        </w:tc>
        <w:tc>
          <w:tcPr>
            <w:tcW w:w="126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68456175" w14:textId="77777777" w:rsidR="00740AE8" w:rsidRPr="000F402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ذ</w:t>
            </w:r>
          </w:p>
        </w:tc>
        <w:tc>
          <w:tcPr>
            <w:tcW w:w="202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48B8A184" w14:textId="77777777" w:rsidR="00740AE8" w:rsidRPr="000F402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ث</w:t>
            </w:r>
          </w:p>
        </w:tc>
        <w:tc>
          <w:tcPr>
            <w:tcW w:w="126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6E1920E3" w14:textId="77777777" w:rsidR="00740AE8" w:rsidRPr="000F402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ذ</w:t>
            </w:r>
          </w:p>
        </w:tc>
        <w:tc>
          <w:tcPr>
            <w:tcW w:w="200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550F9FCC" w14:textId="77777777" w:rsidR="00740AE8" w:rsidRPr="000F402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ث</w:t>
            </w:r>
          </w:p>
        </w:tc>
        <w:tc>
          <w:tcPr>
            <w:tcW w:w="126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53722E59" w14:textId="77777777" w:rsidR="00740AE8" w:rsidRPr="000F402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ذ</w:t>
            </w:r>
          </w:p>
        </w:tc>
        <w:tc>
          <w:tcPr>
            <w:tcW w:w="152" w:type="pct"/>
            <w:tcBorders>
              <w:top w:val="thickThinSmallGap" w:sz="18" w:space="0" w:color="000000" w:themeColor="text1"/>
              <w:bottom w:val="single" w:sz="8" w:space="0" w:color="000000" w:themeColor="text1"/>
            </w:tcBorders>
            <w:vAlign w:val="center"/>
          </w:tcPr>
          <w:p w14:paraId="5E68F2FB" w14:textId="77777777" w:rsidR="00740AE8" w:rsidRPr="000F402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 w:rsidRPr="000F402A">
              <w:rPr>
                <w:rFonts w:cs="PT Bold Heading" w:hint="cs"/>
                <w:sz w:val="20"/>
                <w:szCs w:val="20"/>
                <w:u w:val="single"/>
                <w:rtl/>
              </w:rPr>
              <w:t>ث</w:t>
            </w:r>
          </w:p>
        </w:tc>
      </w:tr>
      <w:tr w:rsidR="00740AE8" w:rsidRPr="000F402A" w14:paraId="3F2867A2" w14:textId="77777777" w:rsidTr="000F402A">
        <w:trPr>
          <w:trHeight w:val="467"/>
        </w:trPr>
        <w:tc>
          <w:tcPr>
            <w:tcW w:w="416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1C49AD23" w14:textId="16DA0DBB" w:rsidR="00740AE8" w:rsidRPr="0050495A" w:rsidRDefault="00740AE8" w:rsidP="000F402A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>
              <w:rPr>
                <w:rFonts w:cs="PT Bold Heading" w:hint="cs"/>
                <w:sz w:val="20"/>
                <w:szCs w:val="20"/>
                <w:u w:val="single"/>
                <w:rtl/>
              </w:rPr>
              <w:t>الثابتين</w:t>
            </w:r>
          </w:p>
        </w:tc>
        <w:tc>
          <w:tcPr>
            <w:tcW w:w="126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5183C8B8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55" w:type="pct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47B80CBD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59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7ACD9CF4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201" w:type="pct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3D0B24DE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49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6F922599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55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54B94D53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65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63D854F9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215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7D40BCE7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214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379BF210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92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74A22B4C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77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0C63FA80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57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728DA596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37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3F166853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74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59AD034E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26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5D64A84B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55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799920BB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26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02899DD3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55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74784CBD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77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4624EB7E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222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116B22DC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47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5624FC7B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73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63F6DB1D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26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</w:tcPr>
          <w:p w14:paraId="1040DEF9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202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</w:tcPr>
          <w:p w14:paraId="23B6BE77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26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</w:tcPr>
          <w:p w14:paraId="34B5A410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200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</w:tcPr>
          <w:p w14:paraId="3763C292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26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</w:tcPr>
          <w:p w14:paraId="092C1CD4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52" w:type="pct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7C5AB6EC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</w:tr>
      <w:tr w:rsidR="00740AE8" w:rsidRPr="0050495A" w14:paraId="3E73C9F7" w14:textId="77777777" w:rsidTr="00740AE8">
        <w:trPr>
          <w:trHeight w:val="20"/>
        </w:trPr>
        <w:tc>
          <w:tcPr>
            <w:tcW w:w="416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3BA3F3F1" w14:textId="464D69A5" w:rsidR="00740AE8" w:rsidRPr="0050495A" w:rsidRDefault="00740AE8" w:rsidP="000F402A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>
              <w:rPr>
                <w:rFonts w:cs="PT Bold Heading" w:hint="cs"/>
                <w:sz w:val="20"/>
                <w:szCs w:val="20"/>
                <w:u w:val="single"/>
                <w:rtl/>
              </w:rPr>
              <w:t>المتعاقدين</w:t>
            </w:r>
          </w:p>
        </w:tc>
        <w:tc>
          <w:tcPr>
            <w:tcW w:w="126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1BD24057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55" w:type="pct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6BFB10A3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59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19BA1E8D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201" w:type="pct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1432B8E7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49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78EC39CD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55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19725D0B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65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5368344E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215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5FAB6ED9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214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4EC864DB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92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78D20038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77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2B5F5C4E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57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0464EED6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37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2F2B3AB2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74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287785EC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26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0C597E9D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55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605AF246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26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1C0D4BD6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55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45231381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77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6DB00FA1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222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1654968A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47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461FFA22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73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53CBC790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26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</w:tcPr>
          <w:p w14:paraId="4BB3B7A7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202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</w:tcPr>
          <w:p w14:paraId="4899616D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26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</w:tcPr>
          <w:p w14:paraId="3F3B71AF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200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</w:tcPr>
          <w:p w14:paraId="66850D4E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26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</w:tcPr>
          <w:p w14:paraId="195C5529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52" w:type="pct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063BC7FC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</w:tr>
      <w:tr w:rsidR="00740AE8" w:rsidRPr="0050495A" w14:paraId="3EA6EC09" w14:textId="77777777" w:rsidTr="00740AE8">
        <w:trPr>
          <w:trHeight w:val="20"/>
        </w:trPr>
        <w:tc>
          <w:tcPr>
            <w:tcW w:w="416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5E9829FE" w14:textId="22DAA6F3" w:rsidR="00740AE8" w:rsidRPr="0050495A" w:rsidRDefault="00740AE8" w:rsidP="000F402A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  <w:r>
              <w:rPr>
                <w:rFonts w:cs="PT Bold Heading" w:hint="cs"/>
                <w:sz w:val="20"/>
                <w:szCs w:val="20"/>
                <w:u w:val="single"/>
                <w:rtl/>
              </w:rPr>
              <w:t>المتطوعين</w:t>
            </w:r>
          </w:p>
        </w:tc>
        <w:tc>
          <w:tcPr>
            <w:tcW w:w="126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0E8FEB4A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55" w:type="pct"/>
            <w:tcBorders>
              <w:top w:val="single" w:sz="8" w:space="0" w:color="000000" w:themeColor="text1"/>
              <w:left w:val="single" w:sz="4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42422C95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59" w:type="pct"/>
            <w:tcBorders>
              <w:top w:val="single" w:sz="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7FB51A87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201" w:type="pct"/>
            <w:tcBorders>
              <w:top w:val="single" w:sz="8" w:space="0" w:color="000000" w:themeColor="text1"/>
              <w:left w:val="single" w:sz="4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61C7BB68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49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466D631E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55" w:type="pct"/>
            <w:tcBorders>
              <w:top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6D8043AC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65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6CB10C27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215" w:type="pct"/>
            <w:tcBorders>
              <w:top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5F2C18F2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214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39C5E198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92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776C4A59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77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106D3923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57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4935B07B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37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2BC04470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74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0A0E49CB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26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6131A0B3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55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47EED675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26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30A621C5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55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706A3F2E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77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3706C5E4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222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19E2912D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47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23E81A8E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73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1A4F7DB3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26" w:type="pct"/>
            <w:tcBorders>
              <w:top w:val="single" w:sz="8" w:space="0" w:color="000000" w:themeColor="text1"/>
              <w:left w:val="single" w:sz="12" w:space="0" w:color="000000" w:themeColor="text1"/>
            </w:tcBorders>
          </w:tcPr>
          <w:p w14:paraId="7695F3C5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202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</w:tcPr>
          <w:p w14:paraId="71B5D229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26" w:type="pct"/>
            <w:tcBorders>
              <w:top w:val="single" w:sz="8" w:space="0" w:color="000000" w:themeColor="text1"/>
              <w:left w:val="single" w:sz="12" w:space="0" w:color="000000" w:themeColor="text1"/>
            </w:tcBorders>
          </w:tcPr>
          <w:p w14:paraId="674C6A00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200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</w:tcPr>
          <w:p w14:paraId="798B6C9F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26" w:type="pct"/>
            <w:tcBorders>
              <w:top w:val="single" w:sz="8" w:space="0" w:color="000000" w:themeColor="text1"/>
              <w:left w:val="single" w:sz="12" w:space="0" w:color="000000" w:themeColor="text1"/>
            </w:tcBorders>
          </w:tcPr>
          <w:p w14:paraId="74D2FBCE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  <w:tc>
          <w:tcPr>
            <w:tcW w:w="152" w:type="pct"/>
            <w:tcBorders>
              <w:top w:val="single" w:sz="8" w:space="0" w:color="000000" w:themeColor="text1"/>
            </w:tcBorders>
          </w:tcPr>
          <w:p w14:paraId="5D130B57" w14:textId="77777777" w:rsidR="00740AE8" w:rsidRPr="0050495A" w:rsidRDefault="00740AE8" w:rsidP="007E1AFD">
            <w:pPr>
              <w:bidi/>
              <w:jc w:val="center"/>
              <w:rPr>
                <w:rFonts w:cs="PT Bold Heading"/>
                <w:sz w:val="20"/>
                <w:szCs w:val="20"/>
                <w:u w:val="single"/>
              </w:rPr>
            </w:pPr>
          </w:p>
        </w:tc>
      </w:tr>
    </w:tbl>
    <w:p w14:paraId="24B9F089" w14:textId="77777777" w:rsidR="00262421" w:rsidRDefault="00740AE8">
      <w:pPr>
        <w:bidi/>
        <w:rPr>
          <w:rtl/>
        </w:rPr>
      </w:pPr>
      <w:r>
        <w:rPr>
          <w:rFonts w:cs="PT Bold Heading" w:hint="cs"/>
          <w:sz w:val="20"/>
          <w:szCs w:val="20"/>
          <w:u w:val="single"/>
          <w:rtl/>
        </w:rPr>
        <w:t xml:space="preserve"> </w:t>
      </w:r>
      <w:r w:rsidR="006D2E72">
        <w:rPr>
          <w:rFonts w:cs="PT Bold Heading" w:hint="cs"/>
          <w:sz w:val="20"/>
          <w:szCs w:val="20"/>
          <w:u w:val="single"/>
          <w:rtl/>
        </w:rPr>
        <w:t xml:space="preserve">(4) </w:t>
      </w:r>
      <w:r w:rsidR="003F73C5" w:rsidRPr="0050495A">
        <w:rPr>
          <w:rFonts w:cs="PT Bold Heading" w:hint="cs"/>
          <w:sz w:val="20"/>
          <w:szCs w:val="20"/>
          <w:u w:val="single"/>
          <w:rtl/>
        </w:rPr>
        <w:t>خاص بالنازحين خارج المدرسة</w:t>
      </w:r>
      <w:r w:rsidR="0050495A">
        <w:rPr>
          <w:rFonts w:hint="cs"/>
          <w:rtl/>
        </w:rPr>
        <w:t>:</w:t>
      </w:r>
    </w:p>
    <w:tbl>
      <w:tblPr>
        <w:tblStyle w:val="a6"/>
        <w:tblpPr w:leftFromText="180" w:rightFromText="180" w:vertAnchor="text" w:horzAnchor="margin" w:tblpXSpec="center" w:tblpY="200"/>
        <w:bidiVisual/>
        <w:tblW w:w="5242" w:type="pct"/>
        <w:tblBorders>
          <w:top w:val="thickThinSmallGap" w:sz="18" w:space="0" w:color="000000" w:themeColor="text1"/>
          <w:left w:val="thickThinSmallGap" w:sz="18" w:space="0" w:color="000000" w:themeColor="text1"/>
          <w:bottom w:val="thickThinSmallGap" w:sz="18" w:space="0" w:color="000000" w:themeColor="text1"/>
          <w:right w:val="thickThinSmallGap" w:sz="18" w:space="0" w:color="000000" w:themeColor="text1"/>
        </w:tblBorders>
        <w:tblLook w:val="04A0" w:firstRow="1" w:lastRow="0" w:firstColumn="1" w:lastColumn="0" w:noHBand="0" w:noVBand="1"/>
      </w:tblPr>
      <w:tblGrid>
        <w:gridCol w:w="295"/>
        <w:gridCol w:w="368"/>
        <w:gridCol w:w="373"/>
        <w:gridCol w:w="469"/>
        <w:gridCol w:w="351"/>
        <w:gridCol w:w="366"/>
        <w:gridCol w:w="385"/>
        <w:gridCol w:w="501"/>
        <w:gridCol w:w="498"/>
        <w:gridCol w:w="445"/>
        <w:gridCol w:w="412"/>
        <w:gridCol w:w="367"/>
        <w:gridCol w:w="322"/>
        <w:gridCol w:w="406"/>
        <w:gridCol w:w="294"/>
        <w:gridCol w:w="365"/>
        <w:gridCol w:w="294"/>
        <w:gridCol w:w="365"/>
        <w:gridCol w:w="412"/>
        <w:gridCol w:w="515"/>
        <w:gridCol w:w="344"/>
        <w:gridCol w:w="404"/>
        <w:gridCol w:w="294"/>
        <w:gridCol w:w="475"/>
        <w:gridCol w:w="294"/>
        <w:gridCol w:w="470"/>
        <w:gridCol w:w="294"/>
        <w:gridCol w:w="361"/>
      </w:tblGrid>
      <w:tr w:rsidR="003F73C5" w:rsidRPr="00A05915" w14:paraId="7041A07B" w14:textId="77777777" w:rsidTr="003B5875">
        <w:trPr>
          <w:cantSplit/>
          <w:trHeight w:val="490"/>
        </w:trPr>
        <w:tc>
          <w:tcPr>
            <w:tcW w:w="308" w:type="pct"/>
            <w:gridSpan w:val="2"/>
            <w:tcBorders>
              <w:top w:val="thickThinSmallGap" w:sz="1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0C4D7464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قرآن</w:t>
            </w:r>
          </w:p>
        </w:tc>
        <w:tc>
          <w:tcPr>
            <w:tcW w:w="391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1276D1C9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إسلامية</w:t>
            </w:r>
          </w:p>
        </w:tc>
        <w:tc>
          <w:tcPr>
            <w:tcW w:w="333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735ABAFF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لغة عربية</w:t>
            </w:r>
          </w:p>
        </w:tc>
        <w:tc>
          <w:tcPr>
            <w:tcW w:w="412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7AC4C491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لغة إنجليزية</w:t>
            </w:r>
          </w:p>
        </w:tc>
        <w:tc>
          <w:tcPr>
            <w:tcW w:w="439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69B5D94C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رياضيات</w:t>
            </w:r>
          </w:p>
        </w:tc>
        <w:tc>
          <w:tcPr>
            <w:tcW w:w="363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005E24BC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فيزياء</w:t>
            </w:r>
          </w:p>
        </w:tc>
        <w:tc>
          <w:tcPr>
            <w:tcW w:w="339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36B3F7E5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كيمياء</w:t>
            </w:r>
          </w:p>
        </w:tc>
        <w:tc>
          <w:tcPr>
            <w:tcW w:w="307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3139DD7E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أحياء</w:t>
            </w:r>
          </w:p>
        </w:tc>
        <w:tc>
          <w:tcPr>
            <w:tcW w:w="307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13F2EFB6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علوم</w:t>
            </w:r>
          </w:p>
        </w:tc>
        <w:tc>
          <w:tcPr>
            <w:tcW w:w="432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69E2D0C9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تاريخ وجغرافيا</w:t>
            </w:r>
          </w:p>
        </w:tc>
        <w:tc>
          <w:tcPr>
            <w:tcW w:w="348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3D70ADA6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مجتمع</w:t>
            </w:r>
          </w:p>
        </w:tc>
        <w:tc>
          <w:tcPr>
            <w:tcW w:w="358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26C29219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مواد فلسفية</w:t>
            </w:r>
          </w:p>
        </w:tc>
        <w:tc>
          <w:tcPr>
            <w:tcW w:w="356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116B85ED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رياضة</w:t>
            </w:r>
          </w:p>
        </w:tc>
        <w:tc>
          <w:tcPr>
            <w:tcW w:w="305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64FD9B74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عام</w:t>
            </w:r>
          </w:p>
        </w:tc>
      </w:tr>
      <w:tr w:rsidR="003F73C5" w:rsidRPr="00A05915" w14:paraId="36C6DB32" w14:textId="77777777" w:rsidTr="003B5875">
        <w:trPr>
          <w:cantSplit/>
          <w:trHeight w:val="20"/>
        </w:trPr>
        <w:tc>
          <w:tcPr>
            <w:tcW w:w="137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20B68BBE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71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161BB1A5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73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3F7AD491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217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66399F68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63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4BA545BA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70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1E70CE75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79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68AD28D5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233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56045469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232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7F272299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207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1B673B59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92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625C913C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71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143C84B7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50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70BC12C1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89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7A2871BE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37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7CA07B22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70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33A0C3F5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37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398A6A8B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70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0E26167D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92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66397188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240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44C54A1E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60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5FB94753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88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61F2209A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37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20D9B1E7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221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5A8AAB5B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37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14DCA3FE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219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6F8C0A42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37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6A726EA6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68" w:type="pct"/>
            <w:tcBorders>
              <w:top w:val="thickThinSmallGap" w:sz="18" w:space="0" w:color="000000" w:themeColor="text1"/>
              <w:bottom w:val="single" w:sz="8" w:space="0" w:color="000000" w:themeColor="text1"/>
            </w:tcBorders>
            <w:vAlign w:val="center"/>
          </w:tcPr>
          <w:p w14:paraId="430BCD11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</w:tr>
      <w:tr w:rsidR="003F73C5" w:rsidRPr="00A05915" w14:paraId="454725D2" w14:textId="77777777" w:rsidTr="003B5875">
        <w:trPr>
          <w:trHeight w:val="20"/>
        </w:trPr>
        <w:tc>
          <w:tcPr>
            <w:tcW w:w="137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05D3D4B9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8" w:space="0" w:color="000000" w:themeColor="text1"/>
              <w:left w:val="single" w:sz="4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2A948298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3" w:type="pct"/>
            <w:tcBorders>
              <w:top w:val="single" w:sz="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1E62BC57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17" w:type="pct"/>
            <w:tcBorders>
              <w:top w:val="single" w:sz="8" w:space="0" w:color="000000" w:themeColor="text1"/>
              <w:left w:val="single" w:sz="4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4CE01525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63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4B98077B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2263C7C3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9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68F341A7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33" w:type="pct"/>
            <w:tcBorders>
              <w:top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572A9E40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1905DD63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07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110AD42B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677A27BF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5453B815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2AC9D479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89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1BE8ED71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7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51E9C677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106FA8D6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7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26ACD8E9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500A1AD7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2EB48CCA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40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5F89DD53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60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46FC9EFB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88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646BD740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7" w:type="pct"/>
            <w:tcBorders>
              <w:top w:val="single" w:sz="8" w:space="0" w:color="000000" w:themeColor="text1"/>
              <w:left w:val="single" w:sz="12" w:space="0" w:color="000000" w:themeColor="text1"/>
            </w:tcBorders>
          </w:tcPr>
          <w:p w14:paraId="182DAAD0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21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</w:tcPr>
          <w:p w14:paraId="2AFEAB01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7" w:type="pct"/>
            <w:tcBorders>
              <w:top w:val="single" w:sz="8" w:space="0" w:color="000000" w:themeColor="text1"/>
              <w:left w:val="single" w:sz="12" w:space="0" w:color="000000" w:themeColor="text1"/>
            </w:tcBorders>
          </w:tcPr>
          <w:p w14:paraId="06F31D1C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19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</w:tcPr>
          <w:p w14:paraId="37B0632F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7" w:type="pct"/>
            <w:tcBorders>
              <w:top w:val="single" w:sz="8" w:space="0" w:color="000000" w:themeColor="text1"/>
              <w:left w:val="single" w:sz="12" w:space="0" w:color="000000" w:themeColor="text1"/>
            </w:tcBorders>
          </w:tcPr>
          <w:p w14:paraId="04D9DBC4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8" w:space="0" w:color="000000" w:themeColor="text1"/>
            </w:tcBorders>
          </w:tcPr>
          <w:p w14:paraId="34D0B1F0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</w:tr>
    </w:tbl>
    <w:p w14:paraId="5582B6C4" w14:textId="77777777" w:rsidR="00262421" w:rsidRDefault="006D2E72">
      <w:pPr>
        <w:bidi/>
        <w:rPr>
          <w:rtl/>
        </w:rPr>
      </w:pPr>
      <w:r>
        <w:rPr>
          <w:rFonts w:cs="PT Bold Heading" w:hint="cs"/>
          <w:sz w:val="20"/>
          <w:szCs w:val="20"/>
          <w:u w:val="single"/>
          <w:rtl/>
        </w:rPr>
        <w:t xml:space="preserve">(5) </w:t>
      </w:r>
      <w:r w:rsidR="003F73C5" w:rsidRPr="00767092">
        <w:rPr>
          <w:rFonts w:cs="PT Bold Heading" w:hint="cs"/>
          <w:sz w:val="20"/>
          <w:szCs w:val="20"/>
          <w:u w:val="single"/>
          <w:rtl/>
        </w:rPr>
        <w:t xml:space="preserve">خاص بالنازحين داخل المدرسة </w:t>
      </w:r>
      <w:proofErr w:type="gramStart"/>
      <w:r w:rsidR="003F73C5" w:rsidRPr="00767092">
        <w:rPr>
          <w:rFonts w:cs="PT Bold Heading" w:hint="cs"/>
          <w:sz w:val="20"/>
          <w:szCs w:val="20"/>
          <w:u w:val="single"/>
          <w:rtl/>
        </w:rPr>
        <w:t>( الوافدين</w:t>
      </w:r>
      <w:proofErr w:type="gramEnd"/>
      <w:r w:rsidR="003F73C5" w:rsidRPr="00767092">
        <w:rPr>
          <w:rFonts w:cs="PT Bold Heading" w:hint="cs"/>
          <w:sz w:val="20"/>
          <w:szCs w:val="20"/>
          <w:u w:val="single"/>
          <w:rtl/>
        </w:rPr>
        <w:t>)</w:t>
      </w:r>
      <w:r w:rsidR="00767092">
        <w:rPr>
          <w:rFonts w:hint="cs"/>
          <w:rtl/>
        </w:rPr>
        <w:t>:</w:t>
      </w:r>
    </w:p>
    <w:tbl>
      <w:tblPr>
        <w:tblStyle w:val="a6"/>
        <w:tblpPr w:leftFromText="180" w:rightFromText="180" w:vertAnchor="text" w:horzAnchor="margin" w:tblpXSpec="center" w:tblpY="200"/>
        <w:bidiVisual/>
        <w:tblW w:w="5242" w:type="pct"/>
        <w:tblBorders>
          <w:top w:val="thickThinSmallGap" w:sz="18" w:space="0" w:color="000000" w:themeColor="text1"/>
          <w:left w:val="thickThinSmallGap" w:sz="18" w:space="0" w:color="000000" w:themeColor="text1"/>
          <w:bottom w:val="thickThinSmallGap" w:sz="18" w:space="0" w:color="000000" w:themeColor="text1"/>
          <w:right w:val="thickThinSmallGap" w:sz="18" w:space="0" w:color="000000" w:themeColor="text1"/>
        </w:tblBorders>
        <w:tblLook w:val="04A0" w:firstRow="1" w:lastRow="0" w:firstColumn="1" w:lastColumn="0" w:noHBand="0" w:noVBand="1"/>
      </w:tblPr>
      <w:tblGrid>
        <w:gridCol w:w="295"/>
        <w:gridCol w:w="368"/>
        <w:gridCol w:w="373"/>
        <w:gridCol w:w="469"/>
        <w:gridCol w:w="351"/>
        <w:gridCol w:w="366"/>
        <w:gridCol w:w="385"/>
        <w:gridCol w:w="501"/>
        <w:gridCol w:w="498"/>
        <w:gridCol w:w="445"/>
        <w:gridCol w:w="412"/>
        <w:gridCol w:w="367"/>
        <w:gridCol w:w="322"/>
        <w:gridCol w:w="406"/>
        <w:gridCol w:w="294"/>
        <w:gridCol w:w="365"/>
        <w:gridCol w:w="294"/>
        <w:gridCol w:w="365"/>
        <w:gridCol w:w="412"/>
        <w:gridCol w:w="515"/>
        <w:gridCol w:w="344"/>
        <w:gridCol w:w="404"/>
        <w:gridCol w:w="294"/>
        <w:gridCol w:w="475"/>
        <w:gridCol w:w="294"/>
        <w:gridCol w:w="470"/>
        <w:gridCol w:w="294"/>
        <w:gridCol w:w="361"/>
      </w:tblGrid>
      <w:tr w:rsidR="003F73C5" w:rsidRPr="00A05915" w14:paraId="120C4D9D" w14:textId="77777777" w:rsidTr="003B5875">
        <w:trPr>
          <w:cantSplit/>
          <w:trHeight w:val="490"/>
        </w:trPr>
        <w:tc>
          <w:tcPr>
            <w:tcW w:w="308" w:type="pct"/>
            <w:gridSpan w:val="2"/>
            <w:tcBorders>
              <w:top w:val="thickThinSmallGap" w:sz="1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12AA5001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قرآن</w:t>
            </w:r>
          </w:p>
        </w:tc>
        <w:tc>
          <w:tcPr>
            <w:tcW w:w="391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2ACBDED4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إسلامية</w:t>
            </w:r>
          </w:p>
        </w:tc>
        <w:tc>
          <w:tcPr>
            <w:tcW w:w="333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6A3021C9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لغة عربية</w:t>
            </w:r>
          </w:p>
        </w:tc>
        <w:tc>
          <w:tcPr>
            <w:tcW w:w="412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538D13C1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لغة إنجليزية</w:t>
            </w:r>
          </w:p>
        </w:tc>
        <w:tc>
          <w:tcPr>
            <w:tcW w:w="439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663BB6FE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رياضيات</w:t>
            </w:r>
          </w:p>
        </w:tc>
        <w:tc>
          <w:tcPr>
            <w:tcW w:w="363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1BE80CFC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فيزياء</w:t>
            </w:r>
          </w:p>
        </w:tc>
        <w:tc>
          <w:tcPr>
            <w:tcW w:w="339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3046E9CD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كيمياء</w:t>
            </w:r>
          </w:p>
        </w:tc>
        <w:tc>
          <w:tcPr>
            <w:tcW w:w="307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2B84378A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أحياء</w:t>
            </w:r>
          </w:p>
        </w:tc>
        <w:tc>
          <w:tcPr>
            <w:tcW w:w="307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0A53695A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علوم</w:t>
            </w:r>
          </w:p>
        </w:tc>
        <w:tc>
          <w:tcPr>
            <w:tcW w:w="432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3CFD485C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تاريخ وجغرافيا</w:t>
            </w:r>
          </w:p>
        </w:tc>
        <w:tc>
          <w:tcPr>
            <w:tcW w:w="348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5BCDC0C5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مجتمع</w:t>
            </w:r>
          </w:p>
        </w:tc>
        <w:tc>
          <w:tcPr>
            <w:tcW w:w="358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7F692D1D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مواد فلسفية</w:t>
            </w:r>
          </w:p>
        </w:tc>
        <w:tc>
          <w:tcPr>
            <w:tcW w:w="356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00F4B2CA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رياضة</w:t>
            </w:r>
          </w:p>
        </w:tc>
        <w:tc>
          <w:tcPr>
            <w:tcW w:w="305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467BAF99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عام</w:t>
            </w:r>
          </w:p>
        </w:tc>
      </w:tr>
      <w:tr w:rsidR="003F73C5" w:rsidRPr="00A05915" w14:paraId="263FE752" w14:textId="77777777" w:rsidTr="003B5875">
        <w:trPr>
          <w:cantSplit/>
          <w:trHeight w:val="20"/>
        </w:trPr>
        <w:tc>
          <w:tcPr>
            <w:tcW w:w="137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7D0A347B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71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0B8C5895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73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222F1663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217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037A87AB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63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0EB36B57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70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14298F45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79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196A196B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233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165DDF10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232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2A431D57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207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6BC952BE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92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25782F72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71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0EC0FBF6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50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1C8ED427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89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2E6D9018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37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3C3DBDD6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70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27A8A1C5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37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0B52D30B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70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0377039F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92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07D2AE33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240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3871A049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60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7A1EEE7A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88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0FAFB5FC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37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62E53B2B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221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0F1BCA6C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37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383156FE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219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57E32C3B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37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4124CB18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68" w:type="pct"/>
            <w:tcBorders>
              <w:top w:val="thickThinSmallGap" w:sz="18" w:space="0" w:color="000000" w:themeColor="text1"/>
              <w:bottom w:val="single" w:sz="8" w:space="0" w:color="000000" w:themeColor="text1"/>
            </w:tcBorders>
            <w:vAlign w:val="center"/>
          </w:tcPr>
          <w:p w14:paraId="3B9034A1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</w:tr>
      <w:tr w:rsidR="003F73C5" w:rsidRPr="00A05915" w14:paraId="0B2A973F" w14:textId="77777777" w:rsidTr="003B5875">
        <w:trPr>
          <w:trHeight w:val="20"/>
        </w:trPr>
        <w:tc>
          <w:tcPr>
            <w:tcW w:w="137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7C99FEAA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8" w:space="0" w:color="000000" w:themeColor="text1"/>
              <w:left w:val="single" w:sz="4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3ACBC3B5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3" w:type="pct"/>
            <w:tcBorders>
              <w:top w:val="single" w:sz="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361FCBA6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17" w:type="pct"/>
            <w:tcBorders>
              <w:top w:val="single" w:sz="8" w:space="0" w:color="000000" w:themeColor="text1"/>
              <w:left w:val="single" w:sz="4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7CD4716C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63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7D103F6E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735E6142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9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06C61C63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33" w:type="pct"/>
            <w:tcBorders>
              <w:top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793BBBBB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039DF6DD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07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5E142E8F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474B1F95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280765BB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3ED67F2A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89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45D94BFE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7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3C453208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459D1FD1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7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37DA76A2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5305F94B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2739A749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40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69D36AB7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60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6EB1EE75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88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3B15E1A2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7" w:type="pct"/>
            <w:tcBorders>
              <w:top w:val="single" w:sz="8" w:space="0" w:color="000000" w:themeColor="text1"/>
              <w:left w:val="single" w:sz="12" w:space="0" w:color="000000" w:themeColor="text1"/>
            </w:tcBorders>
          </w:tcPr>
          <w:p w14:paraId="517DE9AE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21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</w:tcPr>
          <w:p w14:paraId="667A8C47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7" w:type="pct"/>
            <w:tcBorders>
              <w:top w:val="single" w:sz="8" w:space="0" w:color="000000" w:themeColor="text1"/>
              <w:left w:val="single" w:sz="12" w:space="0" w:color="000000" w:themeColor="text1"/>
            </w:tcBorders>
          </w:tcPr>
          <w:p w14:paraId="0664785B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19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</w:tcPr>
          <w:p w14:paraId="5769F880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37" w:type="pct"/>
            <w:tcBorders>
              <w:top w:val="single" w:sz="8" w:space="0" w:color="000000" w:themeColor="text1"/>
              <w:left w:val="single" w:sz="12" w:space="0" w:color="000000" w:themeColor="text1"/>
            </w:tcBorders>
          </w:tcPr>
          <w:p w14:paraId="176F1E3E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8" w:space="0" w:color="000000" w:themeColor="text1"/>
            </w:tcBorders>
          </w:tcPr>
          <w:p w14:paraId="1CE7FEE7" w14:textId="77777777" w:rsidR="003F73C5" w:rsidRPr="00A05915" w:rsidRDefault="003F73C5" w:rsidP="003B5875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</w:tr>
    </w:tbl>
    <w:p w14:paraId="64182D96" w14:textId="77777777" w:rsidR="00ED5B78" w:rsidRPr="006A512E" w:rsidRDefault="00352AB0" w:rsidP="00352AB0">
      <w:pPr>
        <w:bidi/>
        <w:rPr>
          <w:rFonts w:cs="Cambria"/>
          <w:sz w:val="20"/>
          <w:szCs w:val="20"/>
          <w:u w:val="single"/>
          <w:rtl/>
        </w:rPr>
      </w:pPr>
      <w:r>
        <w:rPr>
          <w:rFonts w:cs="PT Bold Heading" w:hint="cs"/>
          <w:sz w:val="20"/>
          <w:szCs w:val="20"/>
          <w:u w:val="single"/>
          <w:rtl/>
        </w:rPr>
        <w:t>ساب</w:t>
      </w:r>
      <w:r w:rsidR="006D2E72">
        <w:rPr>
          <w:rFonts w:cs="PT Bold Heading" w:hint="cs"/>
          <w:sz w:val="20"/>
          <w:szCs w:val="20"/>
          <w:u w:val="single"/>
          <w:rtl/>
        </w:rPr>
        <w:t>عا</w:t>
      </w:r>
      <w:r w:rsidR="0076101D" w:rsidRPr="006A512E">
        <w:rPr>
          <w:rFonts w:cs="PT Bold Heading" w:hint="cs"/>
          <w:sz w:val="20"/>
          <w:szCs w:val="20"/>
          <w:u w:val="single"/>
          <w:rtl/>
        </w:rPr>
        <w:t xml:space="preserve">: إحصائية القوى العاملة المتعاقدة والمتطوعة في المرحلة الأساسية والثانوية: </w:t>
      </w:r>
      <w:r w:rsidR="0076101D" w:rsidRPr="006A512E">
        <w:rPr>
          <w:rFonts w:cs="Cambria" w:hint="cs"/>
          <w:sz w:val="20"/>
          <w:szCs w:val="20"/>
          <w:u w:val="single"/>
          <w:rtl/>
        </w:rPr>
        <w:t>-</w:t>
      </w:r>
    </w:p>
    <w:tbl>
      <w:tblPr>
        <w:tblStyle w:val="a6"/>
        <w:tblpPr w:leftFromText="180" w:rightFromText="180" w:vertAnchor="text" w:horzAnchor="margin" w:tblpXSpec="center" w:tblpY="200"/>
        <w:bidiVisual/>
        <w:tblW w:w="3306" w:type="pct"/>
        <w:tblBorders>
          <w:top w:val="thickThinSmallGap" w:sz="18" w:space="0" w:color="000000" w:themeColor="text1"/>
          <w:left w:val="thickThinSmallGap" w:sz="18" w:space="0" w:color="000000" w:themeColor="text1"/>
          <w:bottom w:val="thickThinSmallGap" w:sz="18" w:space="0" w:color="000000" w:themeColor="text1"/>
          <w:right w:val="thickThinSmallGap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561"/>
        <w:gridCol w:w="566"/>
        <w:gridCol w:w="563"/>
        <w:gridCol w:w="559"/>
        <w:gridCol w:w="7"/>
        <w:gridCol w:w="557"/>
        <w:gridCol w:w="561"/>
        <w:gridCol w:w="11"/>
        <w:gridCol w:w="550"/>
        <w:gridCol w:w="561"/>
        <w:gridCol w:w="18"/>
        <w:gridCol w:w="543"/>
        <w:gridCol w:w="561"/>
        <w:gridCol w:w="24"/>
        <w:gridCol w:w="536"/>
        <w:gridCol w:w="610"/>
      </w:tblGrid>
      <w:tr w:rsidR="00055E04" w:rsidRPr="00D403EF" w14:paraId="48E08D45" w14:textId="77777777" w:rsidTr="00055E04">
        <w:trPr>
          <w:cantSplit/>
          <w:trHeight w:val="634"/>
        </w:trPr>
        <w:tc>
          <w:tcPr>
            <w:tcW w:w="831" w:type="pct"/>
            <w:gridSpan w:val="2"/>
            <w:tcBorders>
              <w:top w:val="thickThinSmallGap" w:sz="1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0E99B115" w14:textId="77777777" w:rsidR="00055E04" w:rsidRPr="00A05915" w:rsidRDefault="00055E04" w:rsidP="00AE1670">
            <w:pPr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A05915">
              <w:rPr>
                <w:rFonts w:asciiTheme="minorBidi" w:hAnsiTheme="minorBidi" w:hint="cs"/>
                <w:b/>
                <w:bCs/>
                <w:rtl/>
              </w:rPr>
              <w:t>مدرس متعاقد أساسي</w:t>
            </w:r>
          </w:p>
        </w:tc>
        <w:tc>
          <w:tcPr>
            <w:tcW w:w="832" w:type="pct"/>
            <w:gridSpan w:val="3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392B2116" w14:textId="77777777" w:rsidR="00055E04" w:rsidRPr="00A05915" w:rsidRDefault="00055E04" w:rsidP="00AE1670">
            <w:pPr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A05915">
              <w:rPr>
                <w:rFonts w:asciiTheme="minorBidi" w:hAnsiTheme="minorBidi" w:hint="cs"/>
                <w:b/>
                <w:bCs/>
                <w:rtl/>
              </w:rPr>
              <w:t>مدرس متعا</w:t>
            </w:r>
            <w:r>
              <w:rPr>
                <w:rFonts w:asciiTheme="minorBidi" w:hAnsiTheme="minorBidi" w:hint="cs"/>
                <w:b/>
                <w:bCs/>
                <w:rtl/>
              </w:rPr>
              <w:t>ق</w:t>
            </w:r>
            <w:r w:rsidRPr="00A05915">
              <w:rPr>
                <w:rFonts w:asciiTheme="minorBidi" w:hAnsiTheme="minorBidi" w:hint="cs"/>
                <w:b/>
                <w:bCs/>
                <w:rtl/>
              </w:rPr>
              <w:t>د ثانوي</w:t>
            </w:r>
          </w:p>
        </w:tc>
        <w:tc>
          <w:tcPr>
            <w:tcW w:w="831" w:type="pct"/>
            <w:gridSpan w:val="3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46A11425" w14:textId="77777777" w:rsidR="00055E04" w:rsidRPr="00A05915" w:rsidRDefault="00055E04" w:rsidP="00AE1670">
            <w:pPr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A05915">
              <w:rPr>
                <w:rFonts w:asciiTheme="minorBidi" w:hAnsiTheme="minorBidi" w:hint="cs"/>
                <w:b/>
                <w:bCs/>
                <w:rtl/>
              </w:rPr>
              <w:t xml:space="preserve">إجمالي </w:t>
            </w:r>
            <w:r>
              <w:rPr>
                <w:rFonts w:asciiTheme="minorBidi" w:hAnsiTheme="minorBidi" w:hint="cs"/>
                <w:b/>
                <w:bCs/>
                <w:rtl/>
              </w:rPr>
              <w:t>المتعاقدين</w:t>
            </w:r>
          </w:p>
        </w:tc>
        <w:tc>
          <w:tcPr>
            <w:tcW w:w="831" w:type="pct"/>
            <w:gridSpan w:val="3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2C8EB066" w14:textId="77777777" w:rsidR="00055E04" w:rsidRPr="00A05915" w:rsidRDefault="00055E04" w:rsidP="00AE1670">
            <w:pPr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A05915">
              <w:rPr>
                <w:rFonts w:asciiTheme="minorBidi" w:hAnsiTheme="minorBidi" w:hint="cs"/>
                <w:b/>
                <w:bCs/>
                <w:rtl/>
              </w:rPr>
              <w:t>مدرس متطوع أساسي</w:t>
            </w:r>
          </w:p>
        </w:tc>
        <w:tc>
          <w:tcPr>
            <w:tcW w:w="831" w:type="pct"/>
            <w:gridSpan w:val="3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7912148A" w14:textId="77777777" w:rsidR="00055E04" w:rsidRPr="00A05915" w:rsidRDefault="00055E04" w:rsidP="00AE1670">
            <w:pPr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A05915">
              <w:rPr>
                <w:rFonts w:asciiTheme="minorBidi" w:hAnsiTheme="minorBidi" w:hint="cs"/>
                <w:b/>
                <w:bCs/>
                <w:rtl/>
              </w:rPr>
              <w:t>مدرس متطوع ثانوي</w:t>
            </w:r>
          </w:p>
        </w:tc>
        <w:tc>
          <w:tcPr>
            <w:tcW w:w="844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45AAEA05" w14:textId="77777777" w:rsidR="00055E04" w:rsidRPr="00A05915" w:rsidRDefault="00055E04" w:rsidP="00AE1670">
            <w:pPr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A05915">
              <w:rPr>
                <w:rFonts w:asciiTheme="minorBidi" w:hAnsiTheme="minorBidi" w:hint="cs"/>
                <w:b/>
                <w:bCs/>
                <w:rtl/>
              </w:rPr>
              <w:t xml:space="preserve">إجمالي </w:t>
            </w:r>
            <w:r>
              <w:rPr>
                <w:rFonts w:asciiTheme="minorBidi" w:hAnsiTheme="minorBidi" w:hint="cs"/>
                <w:b/>
                <w:bCs/>
                <w:rtl/>
              </w:rPr>
              <w:t>المتطوعين</w:t>
            </w:r>
          </w:p>
        </w:tc>
      </w:tr>
      <w:tr w:rsidR="00055E04" w:rsidRPr="00E60B4A" w14:paraId="0CAE6254" w14:textId="77777777" w:rsidTr="00055E04">
        <w:trPr>
          <w:cantSplit/>
          <w:trHeight w:val="20"/>
        </w:trPr>
        <w:tc>
          <w:tcPr>
            <w:tcW w:w="414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69986688" w14:textId="77777777" w:rsidR="00055E04" w:rsidRPr="00A05915" w:rsidRDefault="00055E04" w:rsidP="00AE1670">
            <w:pPr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A05915">
              <w:rPr>
                <w:rFonts w:asciiTheme="minorBidi" w:hAnsiTheme="minorBidi" w:hint="cs"/>
                <w:b/>
                <w:bCs/>
                <w:rtl/>
              </w:rPr>
              <w:t>ذ</w:t>
            </w:r>
          </w:p>
        </w:tc>
        <w:tc>
          <w:tcPr>
            <w:tcW w:w="417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16A260C7" w14:textId="77777777" w:rsidR="00055E04" w:rsidRPr="00A05915" w:rsidRDefault="00055E04" w:rsidP="00AE1670">
            <w:pPr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A05915">
              <w:rPr>
                <w:rFonts w:asciiTheme="minorBidi" w:hAnsiTheme="minorBidi" w:hint="cs"/>
                <w:b/>
                <w:bCs/>
                <w:rtl/>
              </w:rPr>
              <w:t>ث</w:t>
            </w:r>
          </w:p>
        </w:tc>
        <w:tc>
          <w:tcPr>
            <w:tcW w:w="415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6E675EF3" w14:textId="77777777" w:rsidR="00055E04" w:rsidRPr="00A05915" w:rsidRDefault="00055E04" w:rsidP="00AE1670">
            <w:pPr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A05915">
              <w:rPr>
                <w:rFonts w:asciiTheme="minorBidi" w:hAnsiTheme="minorBidi" w:hint="cs"/>
                <w:b/>
                <w:bCs/>
                <w:rtl/>
              </w:rPr>
              <w:t>ذ</w:t>
            </w:r>
          </w:p>
        </w:tc>
        <w:tc>
          <w:tcPr>
            <w:tcW w:w="412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0EB27403" w14:textId="77777777" w:rsidR="00055E04" w:rsidRPr="00A05915" w:rsidRDefault="00055E04" w:rsidP="00AE1670">
            <w:pPr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A05915">
              <w:rPr>
                <w:rFonts w:asciiTheme="minorBidi" w:hAnsiTheme="minorBidi" w:hint="cs"/>
                <w:b/>
                <w:bCs/>
                <w:rtl/>
              </w:rPr>
              <w:t>ث</w:t>
            </w:r>
          </w:p>
        </w:tc>
        <w:tc>
          <w:tcPr>
            <w:tcW w:w="415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6F194192" w14:textId="77777777" w:rsidR="00055E04" w:rsidRPr="00A05915" w:rsidRDefault="00055E04" w:rsidP="00AE1670">
            <w:pPr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A05915">
              <w:rPr>
                <w:rFonts w:asciiTheme="minorBidi" w:hAnsiTheme="minorBidi" w:hint="cs"/>
                <w:b/>
                <w:bCs/>
                <w:rtl/>
              </w:rPr>
              <w:t>ذ</w:t>
            </w:r>
          </w:p>
        </w:tc>
        <w:tc>
          <w:tcPr>
            <w:tcW w:w="413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36F57DDE" w14:textId="77777777" w:rsidR="00055E04" w:rsidRPr="00A05915" w:rsidRDefault="00055E04" w:rsidP="00AE1670">
            <w:pPr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A05915">
              <w:rPr>
                <w:rFonts w:asciiTheme="minorBidi" w:hAnsiTheme="minorBidi" w:hint="cs"/>
                <w:b/>
                <w:bCs/>
                <w:rtl/>
              </w:rPr>
              <w:t>ث</w:t>
            </w:r>
          </w:p>
        </w:tc>
        <w:tc>
          <w:tcPr>
            <w:tcW w:w="413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02EA82FF" w14:textId="77777777" w:rsidR="00055E04" w:rsidRPr="00A05915" w:rsidRDefault="00055E04" w:rsidP="00AE1670">
            <w:pPr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A05915">
              <w:rPr>
                <w:rFonts w:asciiTheme="minorBidi" w:hAnsiTheme="minorBidi" w:hint="cs"/>
                <w:b/>
                <w:bCs/>
                <w:rtl/>
              </w:rPr>
              <w:t>ذ</w:t>
            </w:r>
          </w:p>
        </w:tc>
        <w:tc>
          <w:tcPr>
            <w:tcW w:w="413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79B01FD7" w14:textId="77777777" w:rsidR="00055E04" w:rsidRPr="00A05915" w:rsidRDefault="00055E04" w:rsidP="00AE1670">
            <w:pPr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A05915">
              <w:rPr>
                <w:rFonts w:asciiTheme="minorBidi" w:hAnsiTheme="minorBidi" w:hint="cs"/>
                <w:b/>
                <w:bCs/>
                <w:rtl/>
              </w:rPr>
              <w:t>ث</w:t>
            </w:r>
          </w:p>
        </w:tc>
        <w:tc>
          <w:tcPr>
            <w:tcW w:w="413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74C26594" w14:textId="77777777" w:rsidR="00055E04" w:rsidRPr="00A05915" w:rsidRDefault="00055E04" w:rsidP="00AE1670">
            <w:pPr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A05915">
              <w:rPr>
                <w:rFonts w:asciiTheme="minorBidi" w:hAnsiTheme="minorBidi" w:hint="cs"/>
                <w:b/>
                <w:bCs/>
                <w:rtl/>
              </w:rPr>
              <w:t>ذ</w:t>
            </w:r>
          </w:p>
        </w:tc>
        <w:tc>
          <w:tcPr>
            <w:tcW w:w="413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60BFD3E0" w14:textId="77777777" w:rsidR="00055E04" w:rsidRPr="00A05915" w:rsidRDefault="00055E04" w:rsidP="00AE1670">
            <w:pPr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A05915">
              <w:rPr>
                <w:rFonts w:asciiTheme="minorBidi" w:hAnsiTheme="minorBidi" w:hint="cs"/>
                <w:b/>
                <w:bCs/>
                <w:rtl/>
              </w:rPr>
              <w:t>ث</w:t>
            </w:r>
          </w:p>
        </w:tc>
        <w:tc>
          <w:tcPr>
            <w:tcW w:w="413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3A3034FB" w14:textId="77777777" w:rsidR="00055E04" w:rsidRPr="00A05915" w:rsidRDefault="00055E04" w:rsidP="00AE1670">
            <w:pPr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A05915">
              <w:rPr>
                <w:rFonts w:asciiTheme="minorBidi" w:hAnsiTheme="minorBidi" w:hint="cs"/>
                <w:b/>
                <w:bCs/>
                <w:rtl/>
              </w:rPr>
              <w:t>ذ</w:t>
            </w:r>
          </w:p>
        </w:tc>
        <w:tc>
          <w:tcPr>
            <w:tcW w:w="449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666D5DA5" w14:textId="77777777" w:rsidR="00055E04" w:rsidRPr="00A05915" w:rsidRDefault="00055E04" w:rsidP="00AE1670">
            <w:pPr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A05915">
              <w:rPr>
                <w:rFonts w:asciiTheme="minorBidi" w:hAnsiTheme="minorBidi" w:hint="cs"/>
                <w:b/>
                <w:bCs/>
                <w:rtl/>
              </w:rPr>
              <w:t>ث</w:t>
            </w:r>
          </w:p>
        </w:tc>
      </w:tr>
      <w:tr w:rsidR="00055E04" w:rsidRPr="009F30FC" w14:paraId="6EE61480" w14:textId="77777777" w:rsidTr="00055E04">
        <w:trPr>
          <w:trHeight w:val="20"/>
        </w:trPr>
        <w:tc>
          <w:tcPr>
            <w:tcW w:w="414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18FEECC3" w14:textId="77777777" w:rsidR="00055E04" w:rsidRPr="00A05915" w:rsidRDefault="00055E04" w:rsidP="00AE1670">
            <w:pPr>
              <w:bidi/>
              <w:jc w:val="center"/>
              <w:rPr>
                <w:rFonts w:asciiTheme="minorBidi" w:hAnsiTheme="minorBidi"/>
              </w:rPr>
            </w:pPr>
          </w:p>
        </w:tc>
        <w:tc>
          <w:tcPr>
            <w:tcW w:w="417" w:type="pct"/>
            <w:tcBorders>
              <w:top w:val="single" w:sz="8" w:space="0" w:color="000000" w:themeColor="text1"/>
              <w:left w:val="single" w:sz="4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06CDA9D1" w14:textId="77777777" w:rsidR="00055E04" w:rsidRPr="00A05915" w:rsidRDefault="00055E04" w:rsidP="00AE1670">
            <w:pPr>
              <w:bidi/>
              <w:jc w:val="center"/>
              <w:rPr>
                <w:rFonts w:asciiTheme="minorBidi" w:hAnsiTheme="minorBidi"/>
              </w:rPr>
            </w:pPr>
          </w:p>
        </w:tc>
        <w:tc>
          <w:tcPr>
            <w:tcW w:w="415" w:type="pct"/>
            <w:tcBorders>
              <w:top w:val="single" w:sz="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1AF87A84" w14:textId="77777777" w:rsidR="00055E04" w:rsidRPr="00A05915" w:rsidRDefault="00055E04" w:rsidP="00AE1670">
            <w:pPr>
              <w:bidi/>
              <w:jc w:val="center"/>
              <w:rPr>
                <w:rFonts w:asciiTheme="minorBidi" w:hAnsiTheme="minorBidi"/>
              </w:rPr>
            </w:pPr>
          </w:p>
        </w:tc>
        <w:tc>
          <w:tcPr>
            <w:tcW w:w="412" w:type="pct"/>
            <w:tcBorders>
              <w:top w:val="single" w:sz="8" w:space="0" w:color="000000" w:themeColor="text1"/>
              <w:left w:val="single" w:sz="4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4980C749" w14:textId="77777777" w:rsidR="00055E04" w:rsidRPr="00A05915" w:rsidRDefault="00055E04" w:rsidP="00AE1670">
            <w:pPr>
              <w:bidi/>
              <w:jc w:val="center"/>
              <w:rPr>
                <w:rFonts w:asciiTheme="minorBidi" w:hAnsiTheme="minorBidi"/>
              </w:rPr>
            </w:pPr>
          </w:p>
        </w:tc>
        <w:tc>
          <w:tcPr>
            <w:tcW w:w="415" w:type="pct"/>
            <w:gridSpan w:val="2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6C6A113C" w14:textId="77777777" w:rsidR="00055E04" w:rsidRPr="00A05915" w:rsidRDefault="00055E04" w:rsidP="00AE1670">
            <w:pPr>
              <w:bidi/>
              <w:jc w:val="center"/>
              <w:rPr>
                <w:rFonts w:asciiTheme="minorBidi" w:hAnsiTheme="minorBidi"/>
              </w:rPr>
            </w:pPr>
          </w:p>
        </w:tc>
        <w:tc>
          <w:tcPr>
            <w:tcW w:w="413" w:type="pct"/>
            <w:tcBorders>
              <w:top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3C242335" w14:textId="77777777" w:rsidR="00055E04" w:rsidRPr="00A05915" w:rsidRDefault="00055E04" w:rsidP="00AE1670">
            <w:pPr>
              <w:bidi/>
              <w:jc w:val="center"/>
              <w:rPr>
                <w:rFonts w:asciiTheme="minorBidi" w:hAnsiTheme="minorBidi"/>
              </w:rPr>
            </w:pPr>
          </w:p>
        </w:tc>
        <w:tc>
          <w:tcPr>
            <w:tcW w:w="413" w:type="pct"/>
            <w:gridSpan w:val="2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51677E32" w14:textId="77777777" w:rsidR="00055E04" w:rsidRPr="00A05915" w:rsidRDefault="00055E04" w:rsidP="00AE1670">
            <w:pPr>
              <w:bidi/>
              <w:jc w:val="center"/>
              <w:rPr>
                <w:rFonts w:asciiTheme="minorBidi" w:hAnsiTheme="minorBidi"/>
              </w:rPr>
            </w:pPr>
          </w:p>
        </w:tc>
        <w:tc>
          <w:tcPr>
            <w:tcW w:w="413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0A612B1E" w14:textId="77777777" w:rsidR="00055E04" w:rsidRPr="00A05915" w:rsidRDefault="00055E04" w:rsidP="00AE1670">
            <w:pPr>
              <w:bidi/>
              <w:jc w:val="center"/>
              <w:rPr>
                <w:rFonts w:asciiTheme="minorBidi" w:hAnsiTheme="minorBidi"/>
              </w:rPr>
            </w:pPr>
          </w:p>
        </w:tc>
        <w:tc>
          <w:tcPr>
            <w:tcW w:w="413" w:type="pct"/>
            <w:gridSpan w:val="2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4CBFE767" w14:textId="77777777" w:rsidR="00055E04" w:rsidRPr="00A05915" w:rsidRDefault="00055E04" w:rsidP="00AE1670">
            <w:pPr>
              <w:bidi/>
              <w:jc w:val="center"/>
              <w:rPr>
                <w:rFonts w:asciiTheme="minorBidi" w:hAnsiTheme="minorBidi"/>
              </w:rPr>
            </w:pPr>
          </w:p>
        </w:tc>
        <w:tc>
          <w:tcPr>
            <w:tcW w:w="413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791D3B86" w14:textId="77777777" w:rsidR="00055E04" w:rsidRPr="00A05915" w:rsidRDefault="00055E04" w:rsidP="00AE1670">
            <w:pPr>
              <w:bidi/>
              <w:jc w:val="center"/>
              <w:rPr>
                <w:rFonts w:asciiTheme="minorBidi" w:hAnsiTheme="minorBidi"/>
              </w:rPr>
            </w:pPr>
          </w:p>
        </w:tc>
        <w:tc>
          <w:tcPr>
            <w:tcW w:w="413" w:type="pct"/>
            <w:gridSpan w:val="2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71816D1A" w14:textId="77777777" w:rsidR="00055E04" w:rsidRPr="00A05915" w:rsidRDefault="00055E04" w:rsidP="00AE1670">
            <w:pPr>
              <w:bidi/>
              <w:jc w:val="center"/>
              <w:rPr>
                <w:rFonts w:asciiTheme="minorBidi" w:hAnsiTheme="minorBidi"/>
              </w:rPr>
            </w:pPr>
          </w:p>
        </w:tc>
        <w:tc>
          <w:tcPr>
            <w:tcW w:w="449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0D436E2B" w14:textId="77777777" w:rsidR="00055E04" w:rsidRPr="00A05915" w:rsidRDefault="00055E04" w:rsidP="00AE1670">
            <w:pPr>
              <w:bidi/>
              <w:jc w:val="center"/>
              <w:rPr>
                <w:rFonts w:asciiTheme="minorBidi" w:hAnsiTheme="minorBidi"/>
              </w:rPr>
            </w:pPr>
          </w:p>
        </w:tc>
      </w:tr>
    </w:tbl>
    <w:p w14:paraId="0BAD6B23" w14:textId="77777777" w:rsidR="004C6D8E" w:rsidRDefault="004C6D8E" w:rsidP="00ED5B78">
      <w:pPr>
        <w:bidi/>
        <w:rPr>
          <w:rFonts w:cs="PT Bold Heading"/>
          <w:sz w:val="24"/>
          <w:szCs w:val="24"/>
          <w:u w:val="single"/>
          <w:rtl/>
        </w:rPr>
      </w:pPr>
    </w:p>
    <w:p w14:paraId="16F3E247" w14:textId="77777777" w:rsidR="004C6D8E" w:rsidRDefault="004C6D8E" w:rsidP="004C6D8E">
      <w:pPr>
        <w:bidi/>
        <w:rPr>
          <w:rFonts w:cs="PT Bold Heading"/>
          <w:sz w:val="24"/>
          <w:szCs w:val="24"/>
          <w:u w:val="single"/>
          <w:rtl/>
        </w:rPr>
      </w:pPr>
    </w:p>
    <w:p w14:paraId="253C78FD" w14:textId="77777777" w:rsidR="006A512E" w:rsidRDefault="006A512E" w:rsidP="00CE54AF">
      <w:pPr>
        <w:bidi/>
        <w:rPr>
          <w:rFonts w:cs="PT Bold Heading"/>
          <w:sz w:val="20"/>
          <w:szCs w:val="20"/>
          <w:u w:val="single"/>
          <w:rtl/>
        </w:rPr>
      </w:pPr>
    </w:p>
    <w:p w14:paraId="1BFA486C" w14:textId="77777777" w:rsidR="00CE54AF" w:rsidRPr="006A512E" w:rsidRDefault="00352AB0" w:rsidP="006A512E">
      <w:pPr>
        <w:bidi/>
        <w:rPr>
          <w:rFonts w:cs="PT Bold Heading"/>
          <w:sz w:val="20"/>
          <w:szCs w:val="20"/>
          <w:u w:val="single"/>
          <w:rtl/>
        </w:rPr>
      </w:pPr>
      <w:r>
        <w:rPr>
          <w:rFonts w:cs="PT Bold Heading" w:hint="cs"/>
          <w:sz w:val="20"/>
          <w:szCs w:val="20"/>
          <w:u w:val="single"/>
          <w:rtl/>
        </w:rPr>
        <w:t>ثامنا</w:t>
      </w:r>
      <w:r w:rsidR="00CE54AF" w:rsidRPr="006A512E">
        <w:rPr>
          <w:rFonts w:cs="PT Bold Heading" w:hint="cs"/>
          <w:sz w:val="20"/>
          <w:szCs w:val="20"/>
          <w:u w:val="single"/>
          <w:rtl/>
        </w:rPr>
        <w:t xml:space="preserve"> إحصائية بطلاب وطالبات </w:t>
      </w:r>
      <w:proofErr w:type="gramStart"/>
      <w:r w:rsidR="00CE54AF" w:rsidRPr="006A512E">
        <w:rPr>
          <w:rFonts w:cs="PT Bold Heading" w:hint="cs"/>
          <w:sz w:val="20"/>
          <w:szCs w:val="20"/>
          <w:u w:val="single"/>
          <w:rtl/>
        </w:rPr>
        <w:t>الروضة :</w:t>
      </w:r>
      <w:proofErr w:type="gramEnd"/>
    </w:p>
    <w:tbl>
      <w:tblPr>
        <w:tblStyle w:val="a6"/>
        <w:bidiVisual/>
        <w:tblW w:w="4543" w:type="pct"/>
        <w:jc w:val="center"/>
        <w:tblBorders>
          <w:top w:val="thickThinSmallGap" w:sz="18" w:space="0" w:color="000000" w:themeColor="text1"/>
          <w:left w:val="thickThinSmallGap" w:sz="18" w:space="0" w:color="000000" w:themeColor="text1"/>
          <w:bottom w:val="thickThinSmallGap" w:sz="18" w:space="0" w:color="000000" w:themeColor="text1"/>
          <w:right w:val="thickThinSmallGap" w:sz="18" w:space="0" w:color="000000" w:themeColor="text1"/>
        </w:tblBorders>
        <w:tblLook w:val="04A0" w:firstRow="1" w:lastRow="0" w:firstColumn="1" w:lastColumn="0" w:noHBand="0" w:noVBand="1"/>
      </w:tblPr>
      <w:tblGrid>
        <w:gridCol w:w="534"/>
        <w:gridCol w:w="534"/>
        <w:gridCol w:w="677"/>
        <w:gridCol w:w="326"/>
        <w:gridCol w:w="423"/>
        <w:gridCol w:w="365"/>
        <w:gridCol w:w="389"/>
        <w:gridCol w:w="322"/>
        <w:gridCol w:w="412"/>
        <w:gridCol w:w="362"/>
        <w:gridCol w:w="392"/>
        <w:gridCol w:w="307"/>
        <w:gridCol w:w="346"/>
        <w:gridCol w:w="334"/>
        <w:gridCol w:w="420"/>
        <w:gridCol w:w="343"/>
        <w:gridCol w:w="411"/>
        <w:gridCol w:w="314"/>
        <w:gridCol w:w="379"/>
        <w:gridCol w:w="331"/>
        <w:gridCol w:w="423"/>
        <w:gridCol w:w="285"/>
        <w:gridCol w:w="346"/>
        <w:gridCol w:w="332"/>
      </w:tblGrid>
      <w:tr w:rsidR="00194922" w:rsidRPr="00A05915" w14:paraId="4219A399" w14:textId="77777777" w:rsidTr="00194922">
        <w:trPr>
          <w:cantSplit/>
          <w:trHeight w:val="543"/>
          <w:jc w:val="center"/>
        </w:trPr>
        <w:tc>
          <w:tcPr>
            <w:tcW w:w="571" w:type="pct"/>
            <w:gridSpan w:val="2"/>
            <w:tcBorders>
              <w:top w:val="thickThinSmallGap" w:sz="1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6BB907C9" w14:textId="77777777" w:rsidR="00194922" w:rsidRPr="00A05915" w:rsidRDefault="003F73C5" w:rsidP="00194922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lastRenderedPageBreak/>
              <w:t>عدد رياض ال</w:t>
            </w:r>
            <w:r w:rsidR="00194922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أطفال</w:t>
            </w:r>
          </w:p>
        </w:tc>
        <w:tc>
          <w:tcPr>
            <w:tcW w:w="382" w:type="pct"/>
            <w:tcBorders>
              <w:top w:val="thickThinSmallGap" w:sz="1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</w:tcPr>
          <w:p w14:paraId="346C9ED5" w14:textId="77777777" w:rsidR="00194922" w:rsidRDefault="00194922" w:rsidP="00194922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عدد الشعب</w:t>
            </w:r>
          </w:p>
        </w:tc>
        <w:tc>
          <w:tcPr>
            <w:tcW w:w="401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4616321C" w14:textId="77777777" w:rsidR="00194922" w:rsidRDefault="00194922" w:rsidP="00194922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الفئة الصغرى</w:t>
            </w:r>
          </w:p>
          <w:p w14:paraId="5C8D491E" w14:textId="77777777" w:rsidR="00194922" w:rsidRPr="00A05915" w:rsidRDefault="00194922" w:rsidP="00194922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(3-4)</w:t>
            </w:r>
          </w:p>
        </w:tc>
        <w:tc>
          <w:tcPr>
            <w:tcW w:w="403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333AE1C9" w14:textId="77777777" w:rsidR="00194922" w:rsidRPr="00A05915" w:rsidRDefault="00194922" w:rsidP="00194922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الإجمالي</w:t>
            </w:r>
          </w:p>
        </w:tc>
        <w:tc>
          <w:tcPr>
            <w:tcW w:w="393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74F4A658" w14:textId="77777777" w:rsidR="00194922" w:rsidRDefault="00194922" w:rsidP="00194922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الفئة الوسطى</w:t>
            </w:r>
          </w:p>
          <w:p w14:paraId="689E855D" w14:textId="77777777" w:rsidR="00194922" w:rsidRPr="00A05915" w:rsidRDefault="00194922" w:rsidP="00194922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( 4</w:t>
            </w:r>
            <w:proofErr w:type="gramEnd"/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-5)</w:t>
            </w:r>
          </w:p>
        </w:tc>
        <w:tc>
          <w:tcPr>
            <w:tcW w:w="403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246F2351" w14:textId="77777777" w:rsidR="00194922" w:rsidRPr="00A05915" w:rsidRDefault="00194922" w:rsidP="00194922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الإجمالي</w:t>
            </w:r>
          </w:p>
        </w:tc>
        <w:tc>
          <w:tcPr>
            <w:tcW w:w="351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56AAAECB" w14:textId="77777777" w:rsidR="00194922" w:rsidRDefault="003F73C5" w:rsidP="00194922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لفئة</w:t>
            </w:r>
            <w:r w:rsidR="00194922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 الكبرى</w:t>
            </w:r>
          </w:p>
          <w:p w14:paraId="6D008FD0" w14:textId="77777777" w:rsidR="00194922" w:rsidRPr="00A05915" w:rsidRDefault="00194922" w:rsidP="00194922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(5-6)</w:t>
            </w:r>
          </w:p>
        </w:tc>
        <w:tc>
          <w:tcPr>
            <w:tcW w:w="403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499A183F" w14:textId="77777777" w:rsidR="00194922" w:rsidRPr="00A05915" w:rsidRDefault="00194922" w:rsidP="00194922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الإجمالي</w:t>
            </w:r>
          </w:p>
        </w:tc>
        <w:tc>
          <w:tcPr>
            <w:tcW w:w="403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37A10221" w14:textId="77777777" w:rsidR="00194922" w:rsidRPr="00A05915" w:rsidRDefault="00194922" w:rsidP="00194922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الإجمالي العام</w:t>
            </w:r>
          </w:p>
        </w:tc>
        <w:tc>
          <w:tcPr>
            <w:tcW w:w="371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36DB6C47" w14:textId="77777777" w:rsidR="00194922" w:rsidRPr="00A05915" w:rsidRDefault="00194922" w:rsidP="00194922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عدد المربين</w:t>
            </w:r>
          </w:p>
        </w:tc>
        <w:tc>
          <w:tcPr>
            <w:tcW w:w="403" w:type="pct"/>
            <w:gridSpan w:val="2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1AD5B3CA" w14:textId="77777777" w:rsidR="00194922" w:rsidRPr="00A05915" w:rsidRDefault="00194922" w:rsidP="00194922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الإجمالي</w:t>
            </w:r>
          </w:p>
        </w:tc>
        <w:tc>
          <w:tcPr>
            <w:tcW w:w="515" w:type="pct"/>
            <w:gridSpan w:val="3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135F179D" w14:textId="77777777" w:rsidR="00194922" w:rsidRPr="00A05915" w:rsidRDefault="00194922" w:rsidP="00194922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إجمالي</w:t>
            </w:r>
          </w:p>
        </w:tc>
      </w:tr>
      <w:tr w:rsidR="00194922" w:rsidRPr="00A05915" w14:paraId="313462B3" w14:textId="77777777" w:rsidTr="00194922">
        <w:trPr>
          <w:cantSplit/>
          <w:trHeight w:val="20"/>
          <w:jc w:val="center"/>
        </w:trPr>
        <w:tc>
          <w:tcPr>
            <w:tcW w:w="286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6CA5FBF2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يوجد</w:t>
            </w:r>
          </w:p>
        </w:tc>
        <w:tc>
          <w:tcPr>
            <w:tcW w:w="286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36BF6B2D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لا يوجد</w:t>
            </w:r>
          </w:p>
        </w:tc>
        <w:tc>
          <w:tcPr>
            <w:tcW w:w="382" w:type="pct"/>
            <w:vMerge w:val="restart"/>
            <w:tcBorders>
              <w:top w:val="thickThinSmallGap" w:sz="1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687F655A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4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7A601CE3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227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54411F95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95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61657F5A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208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0DD392F0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72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08B8C29B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220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330E5760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93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483AD803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210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147DD8A3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66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3AECAE1F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85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24E0AAFD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78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5A0C6993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225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293B190D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83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5B3CC9BC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220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46140C1C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68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0A216DB6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203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3F7A82EF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77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59FDDDEB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227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7B376B11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52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2" w:space="0" w:color="000000" w:themeColor="text1"/>
            </w:tcBorders>
            <w:vAlign w:val="center"/>
          </w:tcPr>
          <w:p w14:paraId="18135E32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ذ</w:t>
            </w:r>
          </w:p>
        </w:tc>
        <w:tc>
          <w:tcPr>
            <w:tcW w:w="185" w:type="pct"/>
            <w:tcBorders>
              <w:top w:val="thickThinSmallGap" w:sz="18" w:space="0" w:color="000000" w:themeColor="text1"/>
              <w:left w:val="single" w:sz="2" w:space="0" w:color="000000" w:themeColor="text1"/>
              <w:bottom w:val="single" w:sz="8" w:space="0" w:color="000000" w:themeColor="text1"/>
              <w:right w:val="single" w:sz="2" w:space="0" w:color="000000" w:themeColor="text1"/>
            </w:tcBorders>
            <w:vAlign w:val="center"/>
          </w:tcPr>
          <w:p w14:paraId="3A1150BF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ث</w:t>
            </w:r>
          </w:p>
        </w:tc>
        <w:tc>
          <w:tcPr>
            <w:tcW w:w="178" w:type="pct"/>
            <w:tcBorders>
              <w:top w:val="thickThinSmallGap" w:sz="18" w:space="0" w:color="000000" w:themeColor="text1"/>
              <w:left w:val="single" w:sz="2" w:space="0" w:color="000000" w:themeColor="text1"/>
              <w:bottom w:val="single" w:sz="8" w:space="0" w:color="000000" w:themeColor="text1"/>
            </w:tcBorders>
            <w:vAlign w:val="center"/>
          </w:tcPr>
          <w:p w14:paraId="45538C26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A05915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ج</w:t>
            </w:r>
          </w:p>
        </w:tc>
      </w:tr>
      <w:tr w:rsidR="00194922" w:rsidRPr="00A05915" w14:paraId="2EE990BB" w14:textId="77777777" w:rsidTr="00194922">
        <w:trPr>
          <w:trHeight w:val="20"/>
          <w:jc w:val="center"/>
        </w:trPr>
        <w:tc>
          <w:tcPr>
            <w:tcW w:w="286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41BB3F26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86" w:type="pct"/>
            <w:tcBorders>
              <w:top w:val="single" w:sz="8" w:space="0" w:color="000000" w:themeColor="text1"/>
              <w:left w:val="single" w:sz="4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477271A4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382" w:type="pct"/>
            <w:vMerge/>
            <w:tcBorders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</w:tcPr>
          <w:p w14:paraId="0C7E7C72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4" w:type="pct"/>
            <w:tcBorders>
              <w:top w:val="single" w:sz="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6B78C90C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8" w:space="0" w:color="000000" w:themeColor="text1"/>
              <w:left w:val="single" w:sz="4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13C5D4F0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95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2786AD2B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08" w:type="pct"/>
            <w:tcBorders>
              <w:top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74AE0403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2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52DCEC89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006B30F2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2B4159FB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10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0525B028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66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11E38F77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85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62038868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8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3C94DA81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25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358F6B6B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83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5A18B891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016D8492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68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61838C1C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03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0EA2FB6C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7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1D9416BC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5538DC20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52" w:type="pct"/>
            <w:tcBorders>
              <w:top w:val="single" w:sz="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2" w:space="0" w:color="000000" w:themeColor="text1"/>
            </w:tcBorders>
            <w:vAlign w:val="center"/>
          </w:tcPr>
          <w:p w14:paraId="01618973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85" w:type="pct"/>
            <w:tcBorders>
              <w:top w:val="single" w:sz="8" w:space="0" w:color="000000" w:themeColor="text1"/>
              <w:left w:val="single" w:sz="2" w:space="0" w:color="000000" w:themeColor="text1"/>
              <w:bottom w:val="thickThinSmallGap" w:sz="18" w:space="0" w:color="000000" w:themeColor="text1"/>
              <w:right w:val="single" w:sz="2" w:space="0" w:color="000000" w:themeColor="text1"/>
            </w:tcBorders>
            <w:vAlign w:val="center"/>
          </w:tcPr>
          <w:p w14:paraId="15E2C1BE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8" w:type="pct"/>
            <w:tcBorders>
              <w:top w:val="single" w:sz="8" w:space="0" w:color="000000" w:themeColor="text1"/>
              <w:left w:val="single" w:sz="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372F5C02" w14:textId="77777777" w:rsidR="00194922" w:rsidRPr="00A05915" w:rsidRDefault="00194922" w:rsidP="008120C3">
            <w:pPr>
              <w:bidi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</w:tr>
    </w:tbl>
    <w:p w14:paraId="5162298E" w14:textId="77777777" w:rsidR="00DC701E" w:rsidRPr="006A512E" w:rsidRDefault="00352AB0" w:rsidP="00E02C26">
      <w:pPr>
        <w:bidi/>
        <w:rPr>
          <w:rFonts w:cs="PT Bold Heading"/>
          <w:sz w:val="20"/>
          <w:szCs w:val="20"/>
          <w:u w:val="single"/>
          <w:rtl/>
        </w:rPr>
      </w:pPr>
      <w:r>
        <w:rPr>
          <w:rFonts w:cs="PT Bold Heading" w:hint="cs"/>
          <w:sz w:val="20"/>
          <w:szCs w:val="20"/>
          <w:u w:val="single"/>
          <w:rtl/>
        </w:rPr>
        <w:t>تاسعا</w:t>
      </w:r>
      <w:r w:rsidR="00336D04" w:rsidRPr="006A512E">
        <w:rPr>
          <w:rFonts w:cs="PT Bold Heading" w:hint="cs"/>
          <w:sz w:val="20"/>
          <w:szCs w:val="20"/>
          <w:u w:val="single"/>
          <w:rtl/>
        </w:rPr>
        <w:t xml:space="preserve">: </w:t>
      </w:r>
      <w:r w:rsidR="00E04DED" w:rsidRPr="006A512E">
        <w:rPr>
          <w:rFonts w:cs="PT Bold Heading" w:hint="cs"/>
          <w:sz w:val="20"/>
          <w:szCs w:val="20"/>
          <w:u w:val="single"/>
          <w:rtl/>
        </w:rPr>
        <w:t>إ</w:t>
      </w:r>
      <w:r w:rsidR="00336D04" w:rsidRPr="006A512E">
        <w:rPr>
          <w:rFonts w:cs="PT Bold Heading" w:hint="cs"/>
          <w:sz w:val="20"/>
          <w:szCs w:val="20"/>
          <w:u w:val="single"/>
          <w:rtl/>
        </w:rPr>
        <w:t>حصائية بط</w:t>
      </w:r>
      <w:r w:rsidR="00071591" w:rsidRPr="006A512E">
        <w:rPr>
          <w:rFonts w:cs="PT Bold Heading" w:hint="cs"/>
          <w:sz w:val="20"/>
          <w:szCs w:val="20"/>
          <w:u w:val="single"/>
          <w:rtl/>
        </w:rPr>
        <w:t>لا</w:t>
      </w:r>
      <w:r w:rsidR="00336D04" w:rsidRPr="006A512E">
        <w:rPr>
          <w:rFonts w:cs="PT Bold Heading" w:hint="cs"/>
          <w:sz w:val="20"/>
          <w:szCs w:val="20"/>
          <w:u w:val="single"/>
          <w:rtl/>
        </w:rPr>
        <w:t xml:space="preserve">ب </w:t>
      </w:r>
      <w:r w:rsidR="00071591" w:rsidRPr="006A512E">
        <w:rPr>
          <w:rFonts w:cs="PT Bold Heading" w:hint="cs"/>
          <w:sz w:val="20"/>
          <w:szCs w:val="20"/>
          <w:u w:val="single"/>
          <w:rtl/>
        </w:rPr>
        <w:t xml:space="preserve">وطالبات </w:t>
      </w:r>
      <w:r w:rsidR="00336D04" w:rsidRPr="006A512E">
        <w:rPr>
          <w:rFonts w:cs="PT Bold Heading" w:hint="cs"/>
          <w:sz w:val="20"/>
          <w:szCs w:val="20"/>
          <w:u w:val="single"/>
          <w:rtl/>
        </w:rPr>
        <w:t>المرحلة الأساسية م</w:t>
      </w:r>
      <w:r w:rsidR="00336D04" w:rsidRPr="006A512E">
        <w:rPr>
          <w:rFonts w:cs="PT Bold Heading" w:hint="eastAsia"/>
          <w:sz w:val="20"/>
          <w:szCs w:val="20"/>
          <w:u w:val="single"/>
          <w:rtl/>
        </w:rPr>
        <w:t>ن</w:t>
      </w:r>
      <w:r w:rsidR="00336D04" w:rsidRPr="006A512E">
        <w:rPr>
          <w:rFonts w:cs="PT Bold Heading" w:hint="cs"/>
          <w:sz w:val="20"/>
          <w:szCs w:val="20"/>
          <w:u w:val="single"/>
          <w:rtl/>
        </w:rPr>
        <w:t xml:space="preserve"> 1-</w:t>
      </w:r>
      <w:proofErr w:type="gramStart"/>
      <w:r w:rsidR="00336D04" w:rsidRPr="006A512E">
        <w:rPr>
          <w:rFonts w:cs="PT Bold Heading" w:hint="cs"/>
          <w:sz w:val="20"/>
          <w:szCs w:val="20"/>
          <w:u w:val="single"/>
          <w:rtl/>
        </w:rPr>
        <w:t>5:-</w:t>
      </w:r>
      <w:proofErr w:type="gramEnd"/>
    </w:p>
    <w:tbl>
      <w:tblPr>
        <w:tblStyle w:val="a6"/>
        <w:bidiVisual/>
        <w:tblW w:w="5024" w:type="pct"/>
        <w:jc w:val="center"/>
        <w:tblBorders>
          <w:top w:val="thickThinSmallGap" w:sz="18" w:space="0" w:color="000000" w:themeColor="text1"/>
          <w:left w:val="thickThinSmallGap" w:sz="18" w:space="0" w:color="000000" w:themeColor="text1"/>
          <w:bottom w:val="thickThinSmallGap" w:sz="18" w:space="0" w:color="000000" w:themeColor="text1"/>
          <w:right w:val="thickThinSmallGap" w:sz="18" w:space="0" w:color="000000" w:themeColor="text1"/>
        </w:tblBorders>
        <w:tblLook w:val="04A0" w:firstRow="1" w:lastRow="0" w:firstColumn="1" w:lastColumn="0" w:noHBand="0" w:noVBand="1"/>
      </w:tblPr>
      <w:tblGrid>
        <w:gridCol w:w="869"/>
        <w:gridCol w:w="299"/>
        <w:gridCol w:w="372"/>
        <w:gridCol w:w="355"/>
        <w:gridCol w:w="869"/>
        <w:gridCol w:w="299"/>
        <w:gridCol w:w="372"/>
        <w:gridCol w:w="355"/>
        <w:gridCol w:w="869"/>
        <w:gridCol w:w="299"/>
        <w:gridCol w:w="372"/>
        <w:gridCol w:w="355"/>
        <w:gridCol w:w="869"/>
        <w:gridCol w:w="299"/>
        <w:gridCol w:w="372"/>
        <w:gridCol w:w="355"/>
        <w:gridCol w:w="869"/>
        <w:gridCol w:w="299"/>
        <w:gridCol w:w="372"/>
        <w:gridCol w:w="355"/>
        <w:gridCol w:w="869"/>
        <w:gridCol w:w="299"/>
        <w:gridCol w:w="372"/>
        <w:gridCol w:w="355"/>
      </w:tblGrid>
      <w:tr w:rsidR="00DC51F1" w14:paraId="19F3723C" w14:textId="77777777" w:rsidTr="00130060">
        <w:trPr>
          <w:cantSplit/>
          <w:trHeight w:val="543"/>
          <w:jc w:val="center"/>
        </w:trPr>
        <w:tc>
          <w:tcPr>
            <w:tcW w:w="921" w:type="pct"/>
            <w:gridSpan w:val="4"/>
            <w:tcBorders>
              <w:top w:val="thickThinSmallGap" w:sz="1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3DE0FB56" w14:textId="77777777" w:rsidR="007C42F0" w:rsidRPr="00E26FA2" w:rsidRDefault="007C42F0" w:rsidP="00DC51F1">
            <w:pPr>
              <w:bidi/>
              <w:jc w:val="center"/>
              <w:rPr>
                <w:rFonts w:asciiTheme="minorBidi" w:hAnsiTheme="minorBidi"/>
                <w:b/>
                <w:bCs/>
                <w:sz w:val="26"/>
                <w:szCs w:val="26"/>
              </w:rPr>
            </w:pPr>
            <w:r w:rsidRPr="00E26FA2">
              <w:rPr>
                <w:rFonts w:asciiTheme="minorBidi" w:hAnsiTheme="minorBidi" w:hint="cs"/>
                <w:b/>
                <w:bCs/>
                <w:sz w:val="26"/>
                <w:szCs w:val="26"/>
                <w:rtl/>
              </w:rPr>
              <w:t>الصف الأول</w:t>
            </w:r>
          </w:p>
        </w:tc>
        <w:tc>
          <w:tcPr>
            <w:tcW w:w="815" w:type="pct"/>
            <w:gridSpan w:val="4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7B16E868" w14:textId="77777777" w:rsidR="007C42F0" w:rsidRPr="00E26FA2" w:rsidRDefault="007C42F0" w:rsidP="00DC51F1">
            <w:pPr>
              <w:bidi/>
              <w:jc w:val="center"/>
              <w:rPr>
                <w:rFonts w:asciiTheme="minorBidi" w:hAnsiTheme="minorBidi"/>
                <w:b/>
                <w:bCs/>
                <w:sz w:val="26"/>
                <w:szCs w:val="26"/>
              </w:rPr>
            </w:pPr>
            <w:r w:rsidRPr="00E26FA2">
              <w:rPr>
                <w:rFonts w:asciiTheme="minorBidi" w:hAnsiTheme="minorBidi" w:hint="cs"/>
                <w:b/>
                <w:bCs/>
                <w:sz w:val="26"/>
                <w:szCs w:val="26"/>
                <w:rtl/>
              </w:rPr>
              <w:t>الصف الثاني</w:t>
            </w:r>
          </w:p>
        </w:tc>
        <w:tc>
          <w:tcPr>
            <w:tcW w:w="816" w:type="pct"/>
            <w:gridSpan w:val="4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38DED9A3" w14:textId="77777777" w:rsidR="007C42F0" w:rsidRPr="00E26FA2" w:rsidRDefault="007C42F0" w:rsidP="00DC51F1">
            <w:pPr>
              <w:bidi/>
              <w:jc w:val="center"/>
              <w:rPr>
                <w:rFonts w:asciiTheme="minorBidi" w:hAnsiTheme="minorBidi"/>
                <w:b/>
                <w:bCs/>
                <w:sz w:val="26"/>
                <w:szCs w:val="26"/>
              </w:rPr>
            </w:pPr>
            <w:r w:rsidRPr="00E26FA2">
              <w:rPr>
                <w:rFonts w:asciiTheme="minorBidi" w:hAnsiTheme="minorBidi" w:hint="cs"/>
                <w:b/>
                <w:bCs/>
                <w:sz w:val="26"/>
                <w:szCs w:val="26"/>
                <w:rtl/>
              </w:rPr>
              <w:t>الصف الثالث</w:t>
            </w:r>
          </w:p>
        </w:tc>
        <w:tc>
          <w:tcPr>
            <w:tcW w:w="816" w:type="pct"/>
            <w:gridSpan w:val="4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585025CB" w14:textId="77777777" w:rsidR="007C42F0" w:rsidRPr="00E26FA2" w:rsidRDefault="007C42F0" w:rsidP="00DC51F1">
            <w:pPr>
              <w:bidi/>
              <w:jc w:val="center"/>
              <w:rPr>
                <w:rFonts w:asciiTheme="minorBidi" w:hAnsiTheme="minorBidi"/>
                <w:b/>
                <w:bCs/>
                <w:sz w:val="26"/>
                <w:szCs w:val="26"/>
              </w:rPr>
            </w:pPr>
            <w:r w:rsidRPr="00E26FA2">
              <w:rPr>
                <w:rFonts w:asciiTheme="minorBidi" w:hAnsiTheme="minorBidi" w:hint="cs"/>
                <w:b/>
                <w:bCs/>
                <w:sz w:val="26"/>
                <w:szCs w:val="26"/>
                <w:rtl/>
              </w:rPr>
              <w:t>الصف الرابع</w:t>
            </w:r>
          </w:p>
        </w:tc>
        <w:tc>
          <w:tcPr>
            <w:tcW w:w="816" w:type="pct"/>
            <w:gridSpan w:val="4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15C6C5F3" w14:textId="77777777" w:rsidR="007C42F0" w:rsidRPr="00E26FA2" w:rsidRDefault="007C42F0" w:rsidP="00DC51F1">
            <w:pPr>
              <w:bidi/>
              <w:jc w:val="center"/>
              <w:rPr>
                <w:rFonts w:asciiTheme="minorBidi" w:hAnsiTheme="minorBidi"/>
                <w:b/>
                <w:bCs/>
                <w:sz w:val="26"/>
                <w:szCs w:val="26"/>
              </w:rPr>
            </w:pPr>
            <w:r w:rsidRPr="00E26FA2">
              <w:rPr>
                <w:rFonts w:asciiTheme="minorBidi" w:hAnsiTheme="minorBidi" w:hint="cs"/>
                <w:b/>
                <w:bCs/>
                <w:sz w:val="26"/>
                <w:szCs w:val="26"/>
                <w:rtl/>
              </w:rPr>
              <w:t>الصف الخامس</w:t>
            </w:r>
          </w:p>
        </w:tc>
        <w:tc>
          <w:tcPr>
            <w:tcW w:w="816" w:type="pct"/>
            <w:gridSpan w:val="4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05A4AFA8" w14:textId="77777777" w:rsidR="007C42F0" w:rsidRPr="00E26FA2" w:rsidRDefault="007C42F0" w:rsidP="00DC51F1">
            <w:pPr>
              <w:bidi/>
              <w:jc w:val="center"/>
              <w:rPr>
                <w:rFonts w:asciiTheme="minorBidi" w:hAnsiTheme="minorBidi"/>
                <w:b/>
                <w:bCs/>
                <w:sz w:val="26"/>
                <w:szCs w:val="26"/>
                <w:rtl/>
              </w:rPr>
            </w:pPr>
            <w:r w:rsidRPr="00E26FA2">
              <w:rPr>
                <w:rFonts w:asciiTheme="minorBidi" w:hAnsiTheme="minorBidi" w:hint="cs"/>
                <w:b/>
                <w:bCs/>
                <w:sz w:val="26"/>
                <w:szCs w:val="26"/>
                <w:rtl/>
              </w:rPr>
              <w:t>اجمالي</w:t>
            </w:r>
          </w:p>
        </w:tc>
      </w:tr>
      <w:tr w:rsidR="0098359E" w14:paraId="492515D6" w14:textId="77777777" w:rsidTr="00130060">
        <w:trPr>
          <w:cantSplit/>
          <w:trHeight w:val="344"/>
          <w:jc w:val="center"/>
        </w:trPr>
        <w:tc>
          <w:tcPr>
            <w:tcW w:w="437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2B723619" w14:textId="77777777" w:rsidR="00DC51F1" w:rsidRPr="00E26FA2" w:rsidRDefault="00DC51F1" w:rsidP="00DC51F1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عدد الشعب</w:t>
            </w:r>
          </w:p>
        </w:tc>
        <w:tc>
          <w:tcPr>
            <w:tcW w:w="142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57922FCD" w14:textId="77777777" w:rsidR="00DC51F1" w:rsidRPr="00E26FA2" w:rsidRDefault="00DC51F1" w:rsidP="00DC51F1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ذ</w:t>
            </w:r>
          </w:p>
        </w:tc>
        <w:tc>
          <w:tcPr>
            <w:tcW w:w="175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1E40B9B2" w14:textId="77777777" w:rsidR="00DC51F1" w:rsidRPr="00E26FA2" w:rsidRDefault="00DC51F1" w:rsidP="00DC51F1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ث</w:t>
            </w:r>
          </w:p>
        </w:tc>
        <w:tc>
          <w:tcPr>
            <w:tcW w:w="167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34209C8F" w14:textId="77777777" w:rsidR="00DC51F1" w:rsidRPr="00E26FA2" w:rsidRDefault="00DC51F1" w:rsidP="00DC51F1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</w:t>
            </w:r>
          </w:p>
        </w:tc>
        <w:tc>
          <w:tcPr>
            <w:tcW w:w="330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6222EAF2" w14:textId="77777777" w:rsidR="00DC51F1" w:rsidRPr="00E26FA2" w:rsidRDefault="00DC51F1" w:rsidP="00DC51F1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عدد الشعب</w:t>
            </w:r>
          </w:p>
        </w:tc>
        <w:tc>
          <w:tcPr>
            <w:tcW w:w="142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709C2D50" w14:textId="77777777" w:rsidR="00DC51F1" w:rsidRPr="00E26FA2" w:rsidRDefault="00DC51F1" w:rsidP="00DC51F1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ذ</w:t>
            </w:r>
          </w:p>
        </w:tc>
        <w:tc>
          <w:tcPr>
            <w:tcW w:w="176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</w:tcBorders>
            <w:vAlign w:val="center"/>
          </w:tcPr>
          <w:p w14:paraId="32834961" w14:textId="77777777" w:rsidR="00DC51F1" w:rsidRPr="00E26FA2" w:rsidRDefault="00DC51F1" w:rsidP="00DC51F1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ث</w:t>
            </w:r>
          </w:p>
        </w:tc>
        <w:tc>
          <w:tcPr>
            <w:tcW w:w="168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71A2D6B1" w14:textId="77777777" w:rsidR="00DC51F1" w:rsidRPr="00E26FA2" w:rsidRDefault="00DC51F1" w:rsidP="00DC51F1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</w:t>
            </w:r>
          </w:p>
        </w:tc>
        <w:tc>
          <w:tcPr>
            <w:tcW w:w="330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0F1336F2" w14:textId="77777777" w:rsidR="00DC51F1" w:rsidRPr="00E26FA2" w:rsidRDefault="00DC51F1" w:rsidP="00DC51F1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عدد الشعب</w:t>
            </w:r>
          </w:p>
        </w:tc>
        <w:tc>
          <w:tcPr>
            <w:tcW w:w="142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6F2F9217" w14:textId="77777777" w:rsidR="00DC51F1" w:rsidRPr="00E26FA2" w:rsidRDefault="00DC51F1" w:rsidP="00DC51F1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ذ</w:t>
            </w:r>
          </w:p>
        </w:tc>
        <w:tc>
          <w:tcPr>
            <w:tcW w:w="176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</w:tcBorders>
            <w:vAlign w:val="center"/>
          </w:tcPr>
          <w:p w14:paraId="0F0474B2" w14:textId="77777777" w:rsidR="00DC51F1" w:rsidRPr="00E26FA2" w:rsidRDefault="00DC51F1" w:rsidP="00DC51F1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ث</w:t>
            </w:r>
          </w:p>
        </w:tc>
        <w:tc>
          <w:tcPr>
            <w:tcW w:w="168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38FD795A" w14:textId="77777777" w:rsidR="00DC51F1" w:rsidRPr="00E26FA2" w:rsidRDefault="00DC51F1" w:rsidP="00DC51F1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</w:t>
            </w:r>
          </w:p>
        </w:tc>
        <w:tc>
          <w:tcPr>
            <w:tcW w:w="330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6F253D5F" w14:textId="77777777" w:rsidR="00DC51F1" w:rsidRPr="00E26FA2" w:rsidRDefault="00DC51F1" w:rsidP="00DC51F1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عدد الشعب</w:t>
            </w:r>
          </w:p>
        </w:tc>
        <w:tc>
          <w:tcPr>
            <w:tcW w:w="142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02B050E3" w14:textId="77777777" w:rsidR="00DC51F1" w:rsidRPr="00E26FA2" w:rsidRDefault="00DC51F1" w:rsidP="00DC51F1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ذ</w:t>
            </w:r>
          </w:p>
        </w:tc>
        <w:tc>
          <w:tcPr>
            <w:tcW w:w="176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</w:tcBorders>
            <w:vAlign w:val="center"/>
          </w:tcPr>
          <w:p w14:paraId="411BD32E" w14:textId="77777777" w:rsidR="00DC51F1" w:rsidRPr="00E26FA2" w:rsidRDefault="00DC51F1" w:rsidP="00DC51F1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ث</w:t>
            </w:r>
          </w:p>
        </w:tc>
        <w:tc>
          <w:tcPr>
            <w:tcW w:w="168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638166D3" w14:textId="77777777" w:rsidR="00DC51F1" w:rsidRPr="00E26FA2" w:rsidRDefault="00DC51F1" w:rsidP="00DC51F1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</w:t>
            </w:r>
          </w:p>
        </w:tc>
        <w:tc>
          <w:tcPr>
            <w:tcW w:w="330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765298B2" w14:textId="77777777" w:rsidR="00DC51F1" w:rsidRPr="00E26FA2" w:rsidRDefault="00DC51F1" w:rsidP="00DC51F1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عدد الشعب</w:t>
            </w:r>
          </w:p>
        </w:tc>
        <w:tc>
          <w:tcPr>
            <w:tcW w:w="142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59B8E205" w14:textId="77777777" w:rsidR="00DC51F1" w:rsidRPr="00E26FA2" w:rsidRDefault="00DC51F1" w:rsidP="00DC51F1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ذ</w:t>
            </w:r>
          </w:p>
        </w:tc>
        <w:tc>
          <w:tcPr>
            <w:tcW w:w="176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</w:tcBorders>
            <w:vAlign w:val="center"/>
          </w:tcPr>
          <w:p w14:paraId="24C3AF50" w14:textId="77777777" w:rsidR="00DC51F1" w:rsidRPr="00E26FA2" w:rsidRDefault="00DC51F1" w:rsidP="00DC51F1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ث</w:t>
            </w:r>
          </w:p>
        </w:tc>
        <w:tc>
          <w:tcPr>
            <w:tcW w:w="168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02294D35" w14:textId="77777777" w:rsidR="00DC51F1" w:rsidRPr="00E26FA2" w:rsidRDefault="00DC51F1" w:rsidP="00DC51F1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</w:t>
            </w:r>
          </w:p>
        </w:tc>
        <w:tc>
          <w:tcPr>
            <w:tcW w:w="330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0583A620" w14:textId="77777777" w:rsidR="00DC51F1" w:rsidRPr="00E26FA2" w:rsidRDefault="00DC51F1" w:rsidP="00DC51F1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عدد الشعب</w:t>
            </w:r>
          </w:p>
        </w:tc>
        <w:tc>
          <w:tcPr>
            <w:tcW w:w="142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2688D220" w14:textId="77777777" w:rsidR="00DC51F1" w:rsidRPr="00E26FA2" w:rsidRDefault="00DC51F1" w:rsidP="00DC51F1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ذ</w:t>
            </w:r>
          </w:p>
        </w:tc>
        <w:tc>
          <w:tcPr>
            <w:tcW w:w="176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</w:tcBorders>
            <w:vAlign w:val="center"/>
          </w:tcPr>
          <w:p w14:paraId="69F1DE72" w14:textId="77777777" w:rsidR="00DC51F1" w:rsidRPr="00E26FA2" w:rsidRDefault="00DC51F1" w:rsidP="00DC51F1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ث</w:t>
            </w:r>
          </w:p>
        </w:tc>
        <w:tc>
          <w:tcPr>
            <w:tcW w:w="168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thickThinSmallGap" w:sz="18" w:space="0" w:color="000000" w:themeColor="text1"/>
            </w:tcBorders>
            <w:vAlign w:val="center"/>
          </w:tcPr>
          <w:p w14:paraId="7EEF9B48" w14:textId="77777777" w:rsidR="00DC51F1" w:rsidRPr="00E26FA2" w:rsidRDefault="00DC51F1" w:rsidP="00DC51F1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</w:t>
            </w:r>
          </w:p>
        </w:tc>
      </w:tr>
      <w:tr w:rsidR="0098359E" w14:paraId="3176E783" w14:textId="77777777" w:rsidTr="00130060">
        <w:trPr>
          <w:trHeight w:val="400"/>
          <w:jc w:val="center"/>
        </w:trPr>
        <w:tc>
          <w:tcPr>
            <w:tcW w:w="437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2EC3962C" w14:textId="77777777" w:rsidR="007C42F0" w:rsidRPr="009F30FC" w:rsidRDefault="007C42F0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42" w:type="pct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2064F140" w14:textId="77777777" w:rsidR="007C42F0" w:rsidRPr="009F30FC" w:rsidRDefault="007C42F0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5B87E0DE" w14:textId="77777777" w:rsidR="007C42F0" w:rsidRPr="009F30FC" w:rsidRDefault="007C42F0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67" w:type="pct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06CA7C78" w14:textId="77777777" w:rsidR="007C42F0" w:rsidRPr="009F30FC" w:rsidRDefault="007C42F0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2115B693" w14:textId="77777777" w:rsidR="007C42F0" w:rsidRPr="009F30FC" w:rsidRDefault="007C42F0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42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5909FAF8" w14:textId="77777777" w:rsidR="007C42F0" w:rsidRPr="009F30FC" w:rsidRDefault="007C42F0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</w:tcBorders>
            <w:vAlign w:val="center"/>
          </w:tcPr>
          <w:p w14:paraId="6EEDE690" w14:textId="77777777" w:rsidR="007C42F0" w:rsidRPr="009F30FC" w:rsidRDefault="007C42F0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68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37B326C9" w14:textId="77777777" w:rsidR="007C42F0" w:rsidRPr="009F30FC" w:rsidRDefault="007C42F0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6EE3CC40" w14:textId="77777777" w:rsidR="007C42F0" w:rsidRPr="009F30FC" w:rsidRDefault="007C42F0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42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341FAE49" w14:textId="77777777" w:rsidR="007C42F0" w:rsidRPr="009F30FC" w:rsidRDefault="007C42F0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</w:tcBorders>
            <w:vAlign w:val="center"/>
          </w:tcPr>
          <w:p w14:paraId="3E6DE3E3" w14:textId="77777777" w:rsidR="007C42F0" w:rsidRPr="009F30FC" w:rsidRDefault="007C42F0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68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18CC4C3E" w14:textId="77777777" w:rsidR="007C42F0" w:rsidRPr="009F30FC" w:rsidRDefault="007C42F0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709592A7" w14:textId="77777777" w:rsidR="007C42F0" w:rsidRPr="009F30FC" w:rsidRDefault="007C42F0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42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35281059" w14:textId="77777777" w:rsidR="007C42F0" w:rsidRPr="009F30FC" w:rsidRDefault="007C42F0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</w:tcBorders>
            <w:vAlign w:val="center"/>
          </w:tcPr>
          <w:p w14:paraId="5D07ED96" w14:textId="77777777" w:rsidR="007C42F0" w:rsidRPr="009F30FC" w:rsidRDefault="007C42F0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68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143289BB" w14:textId="77777777" w:rsidR="007C42F0" w:rsidRPr="009F30FC" w:rsidRDefault="007C42F0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71DA9689" w14:textId="77777777" w:rsidR="007C42F0" w:rsidRPr="009F30FC" w:rsidRDefault="007C42F0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42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69CDEA2C" w14:textId="77777777" w:rsidR="007C42F0" w:rsidRPr="009F30FC" w:rsidRDefault="007C42F0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</w:tcBorders>
            <w:vAlign w:val="center"/>
          </w:tcPr>
          <w:p w14:paraId="1B9D831C" w14:textId="77777777" w:rsidR="007C42F0" w:rsidRPr="009F30FC" w:rsidRDefault="007C42F0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68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04BB9CF2" w14:textId="77777777" w:rsidR="007C42F0" w:rsidRPr="009F30FC" w:rsidRDefault="007C42F0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2C80A63D" w14:textId="77777777" w:rsidR="007C42F0" w:rsidRPr="009F30FC" w:rsidRDefault="007C42F0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42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5E764016" w14:textId="77777777" w:rsidR="007C42F0" w:rsidRPr="009F30FC" w:rsidRDefault="007C42F0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</w:tcBorders>
            <w:vAlign w:val="center"/>
          </w:tcPr>
          <w:p w14:paraId="7985623B" w14:textId="77777777" w:rsidR="007C42F0" w:rsidRPr="009F30FC" w:rsidRDefault="007C42F0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68" w:type="pct"/>
            <w:tcBorders>
              <w:top w:val="single" w:sz="8" w:space="0" w:color="000000" w:themeColor="text1"/>
              <w:bottom w:val="single" w:sz="8" w:space="0" w:color="000000" w:themeColor="text1"/>
              <w:right w:val="thickThinSmallGap" w:sz="18" w:space="0" w:color="000000" w:themeColor="text1"/>
            </w:tcBorders>
            <w:vAlign w:val="center"/>
          </w:tcPr>
          <w:p w14:paraId="0D167443" w14:textId="77777777" w:rsidR="007C42F0" w:rsidRPr="009F30FC" w:rsidRDefault="007C42F0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98359E" w14:paraId="54E594CA" w14:textId="77777777" w:rsidTr="00130060">
        <w:trPr>
          <w:trHeight w:val="400"/>
          <w:jc w:val="center"/>
        </w:trPr>
        <w:tc>
          <w:tcPr>
            <w:tcW w:w="437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399C56C5" w14:textId="77777777" w:rsidR="0098359E" w:rsidRPr="0098359E" w:rsidRDefault="00643031" w:rsidP="00DC51F1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التلاميذ</w:t>
            </w:r>
            <w:r w:rsidRPr="0098359E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المتسربين</w:t>
            </w:r>
          </w:p>
        </w:tc>
        <w:tc>
          <w:tcPr>
            <w:tcW w:w="142" w:type="pct"/>
            <w:tcBorders>
              <w:top w:val="single" w:sz="8" w:space="0" w:color="000000" w:themeColor="text1"/>
              <w:left w:val="single" w:sz="4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3DB996AA" w14:textId="77777777" w:rsidR="0098359E" w:rsidRPr="009F30FC" w:rsidRDefault="0098359E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75" w:type="pct"/>
            <w:tcBorders>
              <w:top w:val="single" w:sz="8" w:space="0" w:color="000000" w:themeColor="text1"/>
              <w:left w:val="single" w:sz="4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13D5BC18" w14:textId="77777777" w:rsidR="0098359E" w:rsidRPr="009F30FC" w:rsidRDefault="0098359E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67" w:type="pct"/>
            <w:tcBorders>
              <w:top w:val="single" w:sz="8" w:space="0" w:color="000000" w:themeColor="text1"/>
              <w:left w:val="single" w:sz="4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099DB160" w14:textId="77777777" w:rsidR="0098359E" w:rsidRPr="009F30FC" w:rsidRDefault="0098359E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01AA5C63" w14:textId="77777777" w:rsidR="0098359E" w:rsidRPr="009F30FC" w:rsidRDefault="00643031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التلاميذ</w:t>
            </w:r>
            <w:r w:rsidRPr="0098359E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المتسربين</w:t>
            </w:r>
          </w:p>
        </w:tc>
        <w:tc>
          <w:tcPr>
            <w:tcW w:w="142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7FA6F164" w14:textId="77777777" w:rsidR="0098359E" w:rsidRPr="009F30FC" w:rsidRDefault="0098359E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single" w:sz="8" w:space="0" w:color="000000" w:themeColor="text1"/>
              <w:left w:val="single" w:sz="4" w:space="0" w:color="000000" w:themeColor="text1"/>
            </w:tcBorders>
            <w:vAlign w:val="center"/>
          </w:tcPr>
          <w:p w14:paraId="428788B5" w14:textId="77777777" w:rsidR="0098359E" w:rsidRPr="009F30FC" w:rsidRDefault="0098359E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68" w:type="pct"/>
            <w:tcBorders>
              <w:top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6494650A" w14:textId="77777777" w:rsidR="0098359E" w:rsidRPr="009F30FC" w:rsidRDefault="0098359E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2BF50FF1" w14:textId="77777777" w:rsidR="0098359E" w:rsidRPr="009F30FC" w:rsidRDefault="00643031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التلاميذ</w:t>
            </w:r>
            <w:r w:rsidRPr="0098359E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المتسربين</w:t>
            </w:r>
          </w:p>
        </w:tc>
        <w:tc>
          <w:tcPr>
            <w:tcW w:w="142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73716C2F" w14:textId="77777777" w:rsidR="0098359E" w:rsidRPr="009F30FC" w:rsidRDefault="0098359E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single" w:sz="8" w:space="0" w:color="000000" w:themeColor="text1"/>
              <w:left w:val="single" w:sz="4" w:space="0" w:color="000000" w:themeColor="text1"/>
            </w:tcBorders>
            <w:vAlign w:val="center"/>
          </w:tcPr>
          <w:p w14:paraId="61504CE5" w14:textId="77777777" w:rsidR="0098359E" w:rsidRPr="009F30FC" w:rsidRDefault="0098359E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68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60A2D6EA" w14:textId="77777777" w:rsidR="0098359E" w:rsidRPr="009F30FC" w:rsidRDefault="0098359E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621BB429" w14:textId="77777777" w:rsidR="0098359E" w:rsidRPr="009F30FC" w:rsidRDefault="00643031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التلاميذ المتسربين</w:t>
            </w:r>
          </w:p>
        </w:tc>
        <w:tc>
          <w:tcPr>
            <w:tcW w:w="142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5BDB6AF9" w14:textId="77777777" w:rsidR="0098359E" w:rsidRPr="009F30FC" w:rsidRDefault="0098359E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single" w:sz="8" w:space="0" w:color="000000" w:themeColor="text1"/>
              <w:left w:val="single" w:sz="4" w:space="0" w:color="000000" w:themeColor="text1"/>
            </w:tcBorders>
            <w:vAlign w:val="center"/>
          </w:tcPr>
          <w:p w14:paraId="0BA3C9BF" w14:textId="77777777" w:rsidR="0098359E" w:rsidRPr="009F30FC" w:rsidRDefault="0098359E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68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257F5E75" w14:textId="77777777" w:rsidR="0098359E" w:rsidRPr="009F30FC" w:rsidRDefault="0098359E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22577F94" w14:textId="77777777" w:rsidR="0098359E" w:rsidRPr="009F30FC" w:rsidRDefault="00643031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التلاميذ المتسربين</w:t>
            </w:r>
          </w:p>
        </w:tc>
        <w:tc>
          <w:tcPr>
            <w:tcW w:w="142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11C618C6" w14:textId="77777777" w:rsidR="0098359E" w:rsidRPr="009F30FC" w:rsidRDefault="0098359E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single" w:sz="8" w:space="0" w:color="000000" w:themeColor="text1"/>
              <w:left w:val="single" w:sz="4" w:space="0" w:color="000000" w:themeColor="text1"/>
            </w:tcBorders>
            <w:vAlign w:val="center"/>
          </w:tcPr>
          <w:p w14:paraId="77B12CC2" w14:textId="77777777" w:rsidR="0098359E" w:rsidRPr="009F30FC" w:rsidRDefault="0098359E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68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630EFD98" w14:textId="77777777" w:rsidR="0098359E" w:rsidRPr="009F30FC" w:rsidRDefault="0098359E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51239871" w14:textId="77777777" w:rsidR="0098359E" w:rsidRPr="009F30FC" w:rsidRDefault="00643031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التلاميذ</w:t>
            </w:r>
            <w:r w:rsidRPr="0098359E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المتسربين</w:t>
            </w:r>
          </w:p>
        </w:tc>
        <w:tc>
          <w:tcPr>
            <w:tcW w:w="142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5D9C1A4A" w14:textId="77777777" w:rsidR="0098359E" w:rsidRPr="009F30FC" w:rsidRDefault="0098359E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76" w:type="pct"/>
            <w:tcBorders>
              <w:top w:val="single" w:sz="8" w:space="0" w:color="000000" w:themeColor="text1"/>
              <w:left w:val="single" w:sz="4" w:space="0" w:color="000000" w:themeColor="text1"/>
            </w:tcBorders>
            <w:vAlign w:val="center"/>
          </w:tcPr>
          <w:p w14:paraId="48A970A9" w14:textId="77777777" w:rsidR="0098359E" w:rsidRPr="009F30FC" w:rsidRDefault="0098359E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68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thickThinSmallGap" w:sz="18" w:space="0" w:color="000000" w:themeColor="text1"/>
            </w:tcBorders>
            <w:vAlign w:val="center"/>
          </w:tcPr>
          <w:p w14:paraId="2753CCD3" w14:textId="77777777" w:rsidR="0098359E" w:rsidRPr="009F30FC" w:rsidRDefault="0098359E" w:rsidP="00DC51F1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</w:tr>
    </w:tbl>
    <w:p w14:paraId="0689F6EF" w14:textId="77777777" w:rsidR="008F704E" w:rsidRPr="006A512E" w:rsidRDefault="00352AB0" w:rsidP="00C661AA">
      <w:pPr>
        <w:bidi/>
        <w:rPr>
          <w:rFonts w:cs="PT Bold Heading"/>
          <w:sz w:val="20"/>
          <w:szCs w:val="20"/>
          <w:u w:val="single"/>
        </w:rPr>
      </w:pPr>
      <w:r>
        <w:rPr>
          <w:rFonts w:cs="PT Bold Heading" w:hint="cs"/>
          <w:sz w:val="20"/>
          <w:szCs w:val="20"/>
          <w:u w:val="single"/>
          <w:rtl/>
        </w:rPr>
        <w:t>عاشرا</w:t>
      </w:r>
      <w:r w:rsidR="00C031EE" w:rsidRPr="006A512E">
        <w:rPr>
          <w:rFonts w:cs="PT Bold Heading" w:hint="cs"/>
          <w:sz w:val="20"/>
          <w:szCs w:val="20"/>
          <w:u w:val="single"/>
          <w:rtl/>
        </w:rPr>
        <w:t xml:space="preserve">: </w:t>
      </w:r>
      <w:r w:rsidR="00E04DED" w:rsidRPr="006A512E">
        <w:rPr>
          <w:rFonts w:cs="PT Bold Heading" w:hint="cs"/>
          <w:sz w:val="20"/>
          <w:szCs w:val="20"/>
          <w:u w:val="single"/>
          <w:rtl/>
        </w:rPr>
        <w:t>إ</w:t>
      </w:r>
      <w:r w:rsidR="00C031EE" w:rsidRPr="006A512E">
        <w:rPr>
          <w:rFonts w:cs="PT Bold Heading" w:hint="cs"/>
          <w:sz w:val="20"/>
          <w:szCs w:val="20"/>
          <w:u w:val="single"/>
          <w:rtl/>
        </w:rPr>
        <w:t>حصائية بطل</w:t>
      </w:r>
      <w:r w:rsidR="00D7493D" w:rsidRPr="006A512E">
        <w:rPr>
          <w:rFonts w:cs="PT Bold Heading" w:hint="cs"/>
          <w:sz w:val="20"/>
          <w:szCs w:val="20"/>
          <w:u w:val="single"/>
          <w:rtl/>
        </w:rPr>
        <w:t>ا</w:t>
      </w:r>
      <w:r w:rsidR="00C031EE" w:rsidRPr="006A512E">
        <w:rPr>
          <w:rFonts w:cs="PT Bold Heading" w:hint="cs"/>
          <w:sz w:val="20"/>
          <w:szCs w:val="20"/>
          <w:u w:val="single"/>
          <w:rtl/>
        </w:rPr>
        <w:t>ب وطالبا</w:t>
      </w:r>
      <w:r w:rsidR="00D7493D" w:rsidRPr="006A512E">
        <w:rPr>
          <w:rFonts w:cs="PT Bold Heading" w:hint="cs"/>
          <w:sz w:val="20"/>
          <w:szCs w:val="20"/>
          <w:u w:val="single"/>
          <w:rtl/>
        </w:rPr>
        <w:t>ت</w:t>
      </w:r>
      <w:r w:rsidR="00C031EE" w:rsidRPr="006A512E">
        <w:rPr>
          <w:rFonts w:cs="PT Bold Heading" w:hint="cs"/>
          <w:sz w:val="20"/>
          <w:szCs w:val="20"/>
          <w:u w:val="single"/>
          <w:rtl/>
        </w:rPr>
        <w:t xml:space="preserve"> المرحلة من6 </w:t>
      </w:r>
      <w:r w:rsidR="00C031EE" w:rsidRPr="006A512E">
        <w:rPr>
          <w:rFonts w:ascii="Sakkal Majalla" w:hAnsi="Sakkal Majalla" w:cs="Sakkal Majalla" w:hint="cs"/>
          <w:sz w:val="20"/>
          <w:szCs w:val="20"/>
          <w:u w:val="single"/>
          <w:rtl/>
        </w:rPr>
        <w:t>–</w:t>
      </w:r>
      <w:r w:rsidR="00C031EE" w:rsidRPr="006A512E">
        <w:rPr>
          <w:rFonts w:cs="PT Bold Heading" w:hint="cs"/>
          <w:sz w:val="20"/>
          <w:szCs w:val="20"/>
          <w:u w:val="single"/>
          <w:rtl/>
        </w:rPr>
        <w:t xml:space="preserve"> </w:t>
      </w:r>
      <w:proofErr w:type="gramStart"/>
      <w:r w:rsidR="00C031EE" w:rsidRPr="006A512E">
        <w:rPr>
          <w:rFonts w:cs="PT Bold Heading" w:hint="cs"/>
          <w:sz w:val="20"/>
          <w:szCs w:val="20"/>
          <w:u w:val="single"/>
          <w:rtl/>
        </w:rPr>
        <w:t>9:-</w:t>
      </w:r>
      <w:proofErr w:type="gramEnd"/>
    </w:p>
    <w:tbl>
      <w:tblPr>
        <w:tblStyle w:val="a6"/>
        <w:bidiVisual/>
        <w:tblW w:w="4143" w:type="pct"/>
        <w:jc w:val="center"/>
        <w:tblBorders>
          <w:top w:val="thickThinSmallGap" w:sz="18" w:space="0" w:color="000000" w:themeColor="text1"/>
          <w:left w:val="thickThinSmallGap" w:sz="18" w:space="0" w:color="000000" w:themeColor="text1"/>
          <w:bottom w:val="thickThinSmallGap" w:sz="18" w:space="0" w:color="000000" w:themeColor="text1"/>
          <w:right w:val="thickThinSmallGap" w:sz="18" w:space="0" w:color="000000" w:themeColor="text1"/>
        </w:tblBorders>
        <w:tblLook w:val="04A0" w:firstRow="1" w:lastRow="0" w:firstColumn="1" w:lastColumn="0" w:noHBand="0" w:noVBand="1"/>
      </w:tblPr>
      <w:tblGrid>
        <w:gridCol w:w="869"/>
        <w:gridCol w:w="299"/>
        <w:gridCol w:w="372"/>
        <w:gridCol w:w="355"/>
        <w:gridCol w:w="869"/>
        <w:gridCol w:w="299"/>
        <w:gridCol w:w="372"/>
        <w:gridCol w:w="355"/>
        <w:gridCol w:w="869"/>
        <w:gridCol w:w="299"/>
        <w:gridCol w:w="372"/>
        <w:gridCol w:w="355"/>
        <w:gridCol w:w="869"/>
        <w:gridCol w:w="299"/>
        <w:gridCol w:w="372"/>
        <w:gridCol w:w="355"/>
        <w:gridCol w:w="869"/>
        <w:gridCol w:w="299"/>
        <w:gridCol w:w="372"/>
        <w:gridCol w:w="355"/>
      </w:tblGrid>
      <w:tr w:rsidR="003674BE" w14:paraId="42D6F16F" w14:textId="77777777" w:rsidTr="003674BE">
        <w:trPr>
          <w:cantSplit/>
          <w:trHeight w:val="543"/>
          <w:jc w:val="center"/>
        </w:trPr>
        <w:tc>
          <w:tcPr>
            <w:tcW w:w="1000" w:type="pct"/>
            <w:gridSpan w:val="4"/>
            <w:tcBorders>
              <w:top w:val="thickThinSmallGap" w:sz="1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75D2D15D" w14:textId="77777777" w:rsidR="003674BE" w:rsidRPr="00E26FA2" w:rsidRDefault="003674BE" w:rsidP="003674BE">
            <w:pPr>
              <w:bidi/>
              <w:jc w:val="center"/>
              <w:rPr>
                <w:rFonts w:asciiTheme="minorBidi" w:hAnsiTheme="minorBidi"/>
                <w:b/>
                <w:bCs/>
                <w:sz w:val="26"/>
                <w:szCs w:val="26"/>
                <w:rtl/>
              </w:rPr>
            </w:pPr>
            <w:r w:rsidRPr="00E26FA2">
              <w:rPr>
                <w:rFonts w:asciiTheme="minorBidi" w:hAnsiTheme="minorBidi" w:hint="cs"/>
                <w:b/>
                <w:bCs/>
                <w:sz w:val="26"/>
                <w:szCs w:val="26"/>
                <w:rtl/>
              </w:rPr>
              <w:t>الصف السادس</w:t>
            </w:r>
          </w:p>
        </w:tc>
        <w:tc>
          <w:tcPr>
            <w:tcW w:w="1000" w:type="pct"/>
            <w:gridSpan w:val="4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33B6D2E0" w14:textId="77777777" w:rsidR="003674BE" w:rsidRPr="00E26FA2" w:rsidRDefault="003674BE" w:rsidP="003674BE">
            <w:pPr>
              <w:bidi/>
              <w:jc w:val="center"/>
              <w:rPr>
                <w:rFonts w:asciiTheme="minorBidi" w:hAnsiTheme="minorBidi"/>
                <w:b/>
                <w:bCs/>
                <w:sz w:val="26"/>
                <w:szCs w:val="26"/>
              </w:rPr>
            </w:pPr>
            <w:r w:rsidRPr="00E26FA2">
              <w:rPr>
                <w:rFonts w:asciiTheme="minorBidi" w:hAnsiTheme="minorBidi" w:hint="cs"/>
                <w:b/>
                <w:bCs/>
                <w:sz w:val="26"/>
                <w:szCs w:val="26"/>
                <w:rtl/>
              </w:rPr>
              <w:t>الصف السابع</w:t>
            </w:r>
          </w:p>
        </w:tc>
        <w:tc>
          <w:tcPr>
            <w:tcW w:w="1000" w:type="pct"/>
            <w:gridSpan w:val="4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07C4990B" w14:textId="77777777" w:rsidR="003674BE" w:rsidRPr="00E26FA2" w:rsidRDefault="003674BE" w:rsidP="003674BE">
            <w:pPr>
              <w:bidi/>
              <w:jc w:val="center"/>
              <w:rPr>
                <w:rFonts w:asciiTheme="minorBidi" w:hAnsiTheme="minorBidi"/>
                <w:b/>
                <w:bCs/>
                <w:sz w:val="26"/>
                <w:szCs w:val="26"/>
              </w:rPr>
            </w:pPr>
            <w:r w:rsidRPr="00E26FA2">
              <w:rPr>
                <w:rFonts w:asciiTheme="minorBidi" w:hAnsiTheme="minorBidi" w:hint="cs"/>
                <w:b/>
                <w:bCs/>
                <w:sz w:val="26"/>
                <w:szCs w:val="26"/>
                <w:rtl/>
              </w:rPr>
              <w:t>الصف الثامن</w:t>
            </w:r>
          </w:p>
        </w:tc>
        <w:tc>
          <w:tcPr>
            <w:tcW w:w="1000" w:type="pct"/>
            <w:gridSpan w:val="4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1C300148" w14:textId="77777777" w:rsidR="003674BE" w:rsidRPr="00E26FA2" w:rsidRDefault="003674BE" w:rsidP="003674BE">
            <w:pPr>
              <w:bidi/>
              <w:jc w:val="center"/>
              <w:rPr>
                <w:rFonts w:asciiTheme="minorBidi" w:hAnsiTheme="minorBidi"/>
                <w:b/>
                <w:bCs/>
                <w:sz w:val="26"/>
                <w:szCs w:val="26"/>
              </w:rPr>
            </w:pPr>
            <w:r w:rsidRPr="00E26FA2">
              <w:rPr>
                <w:rFonts w:asciiTheme="minorBidi" w:hAnsiTheme="minorBidi" w:hint="cs"/>
                <w:b/>
                <w:bCs/>
                <w:sz w:val="26"/>
                <w:szCs w:val="26"/>
                <w:rtl/>
              </w:rPr>
              <w:t>الصف التاسع</w:t>
            </w:r>
          </w:p>
        </w:tc>
        <w:tc>
          <w:tcPr>
            <w:tcW w:w="1000" w:type="pct"/>
            <w:gridSpan w:val="4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78ADE92A" w14:textId="77777777" w:rsidR="003674BE" w:rsidRPr="00E26FA2" w:rsidRDefault="003674BE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6"/>
                <w:szCs w:val="26"/>
                <w:rtl/>
              </w:rPr>
            </w:pPr>
            <w:r w:rsidRPr="00E26FA2">
              <w:rPr>
                <w:rFonts w:asciiTheme="minorBidi" w:hAnsiTheme="minorBidi" w:hint="cs"/>
                <w:b/>
                <w:bCs/>
                <w:sz w:val="26"/>
                <w:szCs w:val="26"/>
                <w:rtl/>
              </w:rPr>
              <w:t>اجمالي</w:t>
            </w:r>
          </w:p>
        </w:tc>
      </w:tr>
      <w:tr w:rsidR="003674BE" w14:paraId="3A42BFD5" w14:textId="77777777" w:rsidTr="0004418C">
        <w:trPr>
          <w:cantSplit/>
          <w:trHeight w:val="344"/>
          <w:jc w:val="center"/>
        </w:trPr>
        <w:tc>
          <w:tcPr>
            <w:tcW w:w="408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4AF90EDC" w14:textId="77777777" w:rsidR="003674BE" w:rsidRPr="00E26FA2" w:rsidRDefault="003674BE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عدد الشعب</w:t>
            </w:r>
          </w:p>
        </w:tc>
        <w:tc>
          <w:tcPr>
            <w:tcW w:w="171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4FBBD81A" w14:textId="77777777" w:rsidR="003674BE" w:rsidRPr="00E26FA2" w:rsidRDefault="003674BE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ذ</w:t>
            </w:r>
          </w:p>
        </w:tc>
        <w:tc>
          <w:tcPr>
            <w:tcW w:w="217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745E308A" w14:textId="77777777" w:rsidR="003674BE" w:rsidRPr="00E26FA2" w:rsidRDefault="003674BE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ث</w:t>
            </w:r>
          </w:p>
        </w:tc>
        <w:tc>
          <w:tcPr>
            <w:tcW w:w="203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5C7908D4" w14:textId="77777777" w:rsidR="003674BE" w:rsidRPr="00E26FA2" w:rsidRDefault="003674BE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</w:t>
            </w:r>
          </w:p>
        </w:tc>
        <w:tc>
          <w:tcPr>
            <w:tcW w:w="408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2A54A008" w14:textId="77777777" w:rsidR="003674BE" w:rsidRPr="00E26FA2" w:rsidRDefault="003674BE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عدد الشعب</w:t>
            </w:r>
          </w:p>
        </w:tc>
        <w:tc>
          <w:tcPr>
            <w:tcW w:w="171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0B8C25C8" w14:textId="77777777" w:rsidR="003674BE" w:rsidRPr="00E26FA2" w:rsidRDefault="003674BE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ذ</w:t>
            </w:r>
          </w:p>
        </w:tc>
        <w:tc>
          <w:tcPr>
            <w:tcW w:w="217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</w:tcBorders>
            <w:vAlign w:val="center"/>
          </w:tcPr>
          <w:p w14:paraId="1A921917" w14:textId="77777777" w:rsidR="003674BE" w:rsidRPr="00E26FA2" w:rsidRDefault="003674BE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ث</w:t>
            </w:r>
          </w:p>
        </w:tc>
        <w:tc>
          <w:tcPr>
            <w:tcW w:w="203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71D93A01" w14:textId="77777777" w:rsidR="003674BE" w:rsidRPr="00E26FA2" w:rsidRDefault="003674BE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</w:t>
            </w:r>
          </w:p>
        </w:tc>
        <w:tc>
          <w:tcPr>
            <w:tcW w:w="408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35933079" w14:textId="77777777" w:rsidR="003674BE" w:rsidRPr="00E26FA2" w:rsidRDefault="003674BE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عدد الشعب</w:t>
            </w:r>
          </w:p>
        </w:tc>
        <w:tc>
          <w:tcPr>
            <w:tcW w:w="171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6AB77263" w14:textId="77777777" w:rsidR="003674BE" w:rsidRPr="00E26FA2" w:rsidRDefault="003674BE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ذ</w:t>
            </w:r>
          </w:p>
        </w:tc>
        <w:tc>
          <w:tcPr>
            <w:tcW w:w="217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</w:tcBorders>
            <w:vAlign w:val="center"/>
          </w:tcPr>
          <w:p w14:paraId="1AAC3767" w14:textId="77777777" w:rsidR="003674BE" w:rsidRPr="00E26FA2" w:rsidRDefault="003674BE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ث</w:t>
            </w:r>
          </w:p>
        </w:tc>
        <w:tc>
          <w:tcPr>
            <w:tcW w:w="203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5BD6326C" w14:textId="77777777" w:rsidR="003674BE" w:rsidRPr="00E26FA2" w:rsidRDefault="003674BE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</w:t>
            </w:r>
          </w:p>
        </w:tc>
        <w:tc>
          <w:tcPr>
            <w:tcW w:w="408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4359486E" w14:textId="77777777" w:rsidR="003674BE" w:rsidRPr="00E26FA2" w:rsidRDefault="003674BE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عدد الشعب</w:t>
            </w:r>
          </w:p>
        </w:tc>
        <w:tc>
          <w:tcPr>
            <w:tcW w:w="171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533C6CB7" w14:textId="77777777" w:rsidR="003674BE" w:rsidRPr="00E26FA2" w:rsidRDefault="003674BE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ذ</w:t>
            </w:r>
          </w:p>
        </w:tc>
        <w:tc>
          <w:tcPr>
            <w:tcW w:w="217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</w:tcBorders>
            <w:vAlign w:val="center"/>
          </w:tcPr>
          <w:p w14:paraId="502390A1" w14:textId="77777777" w:rsidR="003674BE" w:rsidRPr="00E26FA2" w:rsidRDefault="003674BE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ث</w:t>
            </w:r>
          </w:p>
        </w:tc>
        <w:tc>
          <w:tcPr>
            <w:tcW w:w="203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7F705CC2" w14:textId="77777777" w:rsidR="003674BE" w:rsidRPr="00E26FA2" w:rsidRDefault="003674BE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</w:t>
            </w:r>
          </w:p>
        </w:tc>
        <w:tc>
          <w:tcPr>
            <w:tcW w:w="408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14A36A60" w14:textId="77777777" w:rsidR="003674BE" w:rsidRPr="00E26FA2" w:rsidRDefault="003674BE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عدد الشعب</w:t>
            </w:r>
          </w:p>
        </w:tc>
        <w:tc>
          <w:tcPr>
            <w:tcW w:w="171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5C34ADEE" w14:textId="77777777" w:rsidR="003674BE" w:rsidRPr="00E26FA2" w:rsidRDefault="003674BE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ذ</w:t>
            </w:r>
          </w:p>
        </w:tc>
        <w:tc>
          <w:tcPr>
            <w:tcW w:w="217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</w:tcBorders>
            <w:vAlign w:val="center"/>
          </w:tcPr>
          <w:p w14:paraId="6C01611E" w14:textId="77777777" w:rsidR="003674BE" w:rsidRPr="00E26FA2" w:rsidRDefault="003674BE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ث</w:t>
            </w:r>
          </w:p>
        </w:tc>
        <w:tc>
          <w:tcPr>
            <w:tcW w:w="203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thickThinSmallGap" w:sz="18" w:space="0" w:color="000000" w:themeColor="text1"/>
            </w:tcBorders>
            <w:vAlign w:val="center"/>
          </w:tcPr>
          <w:p w14:paraId="0BF7BE0D" w14:textId="77777777" w:rsidR="003674BE" w:rsidRPr="00E26FA2" w:rsidRDefault="003674BE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</w:t>
            </w:r>
          </w:p>
        </w:tc>
      </w:tr>
      <w:tr w:rsidR="003674BE" w14:paraId="77EF6CB9" w14:textId="77777777" w:rsidTr="0098359E">
        <w:trPr>
          <w:trHeight w:val="400"/>
          <w:jc w:val="center"/>
        </w:trPr>
        <w:tc>
          <w:tcPr>
            <w:tcW w:w="408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2DC61051" w14:textId="77777777" w:rsidR="003674BE" w:rsidRPr="009F30FC" w:rsidRDefault="003674B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71" w:type="pct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226CC746" w14:textId="77777777" w:rsidR="003674BE" w:rsidRPr="009F30FC" w:rsidRDefault="003674B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422585B9" w14:textId="77777777" w:rsidR="003674BE" w:rsidRPr="009F30FC" w:rsidRDefault="003674B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3487D403" w14:textId="77777777" w:rsidR="003674BE" w:rsidRPr="009F30FC" w:rsidRDefault="003674B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59DD4DB5" w14:textId="77777777" w:rsidR="003674BE" w:rsidRPr="009F30FC" w:rsidRDefault="003674B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71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19FAF1B2" w14:textId="77777777" w:rsidR="003674BE" w:rsidRPr="009F30FC" w:rsidRDefault="003674B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</w:tcBorders>
            <w:vAlign w:val="center"/>
          </w:tcPr>
          <w:p w14:paraId="4B170471" w14:textId="77777777" w:rsidR="003674BE" w:rsidRPr="009F30FC" w:rsidRDefault="003674B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4D124787" w14:textId="77777777" w:rsidR="003674BE" w:rsidRPr="009F30FC" w:rsidRDefault="003674B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514EF623" w14:textId="77777777" w:rsidR="003674BE" w:rsidRPr="009F30FC" w:rsidRDefault="003674B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71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5D456C5D" w14:textId="77777777" w:rsidR="003674BE" w:rsidRPr="009F30FC" w:rsidRDefault="003674B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</w:tcBorders>
            <w:vAlign w:val="center"/>
          </w:tcPr>
          <w:p w14:paraId="4B5B08D9" w14:textId="77777777" w:rsidR="003674BE" w:rsidRPr="009F30FC" w:rsidRDefault="003674B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7E6F373B" w14:textId="77777777" w:rsidR="003674BE" w:rsidRPr="009F30FC" w:rsidRDefault="003674B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0BA6E0CD" w14:textId="77777777" w:rsidR="003674BE" w:rsidRPr="009F30FC" w:rsidRDefault="003674B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71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1C0AD072" w14:textId="77777777" w:rsidR="003674BE" w:rsidRPr="009F30FC" w:rsidRDefault="003674B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</w:tcBorders>
            <w:vAlign w:val="center"/>
          </w:tcPr>
          <w:p w14:paraId="65EB7330" w14:textId="77777777" w:rsidR="003674BE" w:rsidRPr="009F30FC" w:rsidRDefault="003674B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14AEE71C" w14:textId="77777777" w:rsidR="003674BE" w:rsidRPr="009F30FC" w:rsidRDefault="003674B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14E4DB84" w14:textId="77777777" w:rsidR="003674BE" w:rsidRPr="009F30FC" w:rsidRDefault="003674B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71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2AC60F3A" w14:textId="77777777" w:rsidR="003674BE" w:rsidRPr="009F30FC" w:rsidRDefault="003674B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</w:tcBorders>
            <w:vAlign w:val="center"/>
          </w:tcPr>
          <w:p w14:paraId="0B42E75C" w14:textId="77777777" w:rsidR="003674BE" w:rsidRPr="009F30FC" w:rsidRDefault="003674B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single" w:sz="8" w:space="0" w:color="000000" w:themeColor="text1"/>
              <w:bottom w:val="single" w:sz="8" w:space="0" w:color="000000" w:themeColor="text1"/>
              <w:right w:val="thickThinSmallGap" w:sz="18" w:space="0" w:color="000000" w:themeColor="text1"/>
            </w:tcBorders>
            <w:vAlign w:val="center"/>
          </w:tcPr>
          <w:p w14:paraId="20B26C3F" w14:textId="77777777" w:rsidR="003674BE" w:rsidRPr="009F30FC" w:rsidRDefault="003674B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98359E" w14:paraId="46BE1B12" w14:textId="77777777" w:rsidTr="0004418C">
        <w:trPr>
          <w:trHeight w:val="400"/>
          <w:jc w:val="center"/>
        </w:trPr>
        <w:tc>
          <w:tcPr>
            <w:tcW w:w="408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372AEC1E" w14:textId="77777777" w:rsidR="0098359E" w:rsidRPr="0098359E" w:rsidRDefault="00643031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التلاميذ</w:t>
            </w:r>
            <w:r w:rsidR="0098359E" w:rsidRPr="0098359E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المتسربين</w:t>
            </w:r>
          </w:p>
        </w:tc>
        <w:tc>
          <w:tcPr>
            <w:tcW w:w="171" w:type="pct"/>
            <w:tcBorders>
              <w:top w:val="single" w:sz="8" w:space="0" w:color="000000" w:themeColor="text1"/>
              <w:left w:val="single" w:sz="4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04B11EEF" w14:textId="77777777" w:rsidR="0098359E" w:rsidRPr="009F30FC" w:rsidRDefault="0098359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single" w:sz="8" w:space="0" w:color="000000" w:themeColor="text1"/>
              <w:left w:val="single" w:sz="4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19FC56BF" w14:textId="77777777" w:rsidR="0098359E" w:rsidRPr="009F30FC" w:rsidRDefault="0098359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single" w:sz="8" w:space="0" w:color="000000" w:themeColor="text1"/>
              <w:left w:val="single" w:sz="4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00989F67" w14:textId="77777777" w:rsidR="0098359E" w:rsidRPr="009F30FC" w:rsidRDefault="0098359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7A27E6DD" w14:textId="77777777" w:rsidR="0098359E" w:rsidRPr="009F30FC" w:rsidRDefault="00643031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التلاميذ المتسربين</w:t>
            </w:r>
          </w:p>
        </w:tc>
        <w:tc>
          <w:tcPr>
            <w:tcW w:w="171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67D0B22E" w14:textId="77777777" w:rsidR="0098359E" w:rsidRPr="009F30FC" w:rsidRDefault="0098359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single" w:sz="8" w:space="0" w:color="000000" w:themeColor="text1"/>
              <w:left w:val="single" w:sz="4" w:space="0" w:color="000000" w:themeColor="text1"/>
            </w:tcBorders>
            <w:vAlign w:val="center"/>
          </w:tcPr>
          <w:p w14:paraId="4C508ADE" w14:textId="77777777" w:rsidR="0098359E" w:rsidRPr="009F30FC" w:rsidRDefault="0098359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48EC3FAA" w14:textId="77777777" w:rsidR="0098359E" w:rsidRPr="009F30FC" w:rsidRDefault="0098359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2A532E82" w14:textId="77777777" w:rsidR="0098359E" w:rsidRPr="009F30FC" w:rsidRDefault="00643031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التلاميذ</w:t>
            </w:r>
            <w:r w:rsidRPr="0098359E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المتسربين</w:t>
            </w:r>
          </w:p>
        </w:tc>
        <w:tc>
          <w:tcPr>
            <w:tcW w:w="171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542BEB38" w14:textId="77777777" w:rsidR="0098359E" w:rsidRPr="009F30FC" w:rsidRDefault="0098359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single" w:sz="8" w:space="0" w:color="000000" w:themeColor="text1"/>
              <w:left w:val="single" w:sz="4" w:space="0" w:color="000000" w:themeColor="text1"/>
            </w:tcBorders>
            <w:vAlign w:val="center"/>
          </w:tcPr>
          <w:p w14:paraId="33EBB3D0" w14:textId="77777777" w:rsidR="0098359E" w:rsidRPr="009F30FC" w:rsidRDefault="0098359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745DFEB0" w14:textId="77777777" w:rsidR="0098359E" w:rsidRPr="009F30FC" w:rsidRDefault="0098359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550094C1" w14:textId="77777777" w:rsidR="0098359E" w:rsidRPr="009F30FC" w:rsidRDefault="00643031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التلاميذ المتسربين</w:t>
            </w:r>
          </w:p>
        </w:tc>
        <w:tc>
          <w:tcPr>
            <w:tcW w:w="171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1257A2D5" w14:textId="77777777" w:rsidR="0098359E" w:rsidRPr="009F30FC" w:rsidRDefault="0098359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single" w:sz="8" w:space="0" w:color="000000" w:themeColor="text1"/>
              <w:left w:val="single" w:sz="4" w:space="0" w:color="000000" w:themeColor="text1"/>
            </w:tcBorders>
            <w:vAlign w:val="center"/>
          </w:tcPr>
          <w:p w14:paraId="470E7C60" w14:textId="77777777" w:rsidR="0098359E" w:rsidRPr="009F30FC" w:rsidRDefault="0098359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11C65528" w14:textId="77777777" w:rsidR="0098359E" w:rsidRPr="009F30FC" w:rsidRDefault="0098359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408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00BD90B0" w14:textId="77777777" w:rsidR="0098359E" w:rsidRPr="009F30FC" w:rsidRDefault="00643031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التلاميذ</w:t>
            </w:r>
            <w:r w:rsidRPr="0098359E"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المتسربين</w:t>
            </w:r>
          </w:p>
        </w:tc>
        <w:tc>
          <w:tcPr>
            <w:tcW w:w="171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03646969" w14:textId="77777777" w:rsidR="0098359E" w:rsidRPr="009F30FC" w:rsidRDefault="0098359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17" w:type="pct"/>
            <w:tcBorders>
              <w:top w:val="single" w:sz="8" w:space="0" w:color="000000" w:themeColor="text1"/>
              <w:left w:val="single" w:sz="4" w:space="0" w:color="000000" w:themeColor="text1"/>
            </w:tcBorders>
            <w:vAlign w:val="center"/>
          </w:tcPr>
          <w:p w14:paraId="3E2CA0D6" w14:textId="77777777" w:rsidR="0098359E" w:rsidRPr="009F30FC" w:rsidRDefault="0098359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thickThinSmallGap" w:sz="18" w:space="0" w:color="000000" w:themeColor="text1"/>
            </w:tcBorders>
            <w:vAlign w:val="center"/>
          </w:tcPr>
          <w:p w14:paraId="5122FFD9" w14:textId="77777777" w:rsidR="0098359E" w:rsidRPr="009F30FC" w:rsidRDefault="0098359E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</w:tr>
    </w:tbl>
    <w:p w14:paraId="06216952" w14:textId="77777777" w:rsidR="00386000" w:rsidRPr="00194922" w:rsidRDefault="00352AB0" w:rsidP="003F08CE">
      <w:pPr>
        <w:bidi/>
        <w:rPr>
          <w:sz w:val="20"/>
          <w:szCs w:val="20"/>
          <w:u w:val="single"/>
          <w:rtl/>
          <w:lang w:bidi="ar-YE"/>
        </w:rPr>
      </w:pPr>
      <w:r>
        <w:rPr>
          <w:rFonts w:cs="PT Bold Heading" w:hint="cs"/>
          <w:sz w:val="20"/>
          <w:szCs w:val="20"/>
          <w:u w:val="single"/>
          <w:rtl/>
        </w:rPr>
        <w:t>أحد</w:t>
      </w:r>
      <w:r w:rsidR="00F76C26" w:rsidRPr="00194922">
        <w:rPr>
          <w:rFonts w:cs="PT Bold Heading" w:hint="cs"/>
          <w:sz w:val="20"/>
          <w:szCs w:val="20"/>
          <w:u w:val="single"/>
          <w:rtl/>
        </w:rPr>
        <w:t xml:space="preserve"> عشر:</w:t>
      </w:r>
      <w:r w:rsidR="0004418C" w:rsidRPr="00194922">
        <w:rPr>
          <w:rFonts w:cs="PT Bold Heading" w:hint="cs"/>
          <w:sz w:val="20"/>
          <w:szCs w:val="20"/>
          <w:u w:val="single"/>
          <w:rtl/>
        </w:rPr>
        <w:t xml:space="preserve"> إحصائية بطلاب وطالبات المرحلة </w:t>
      </w:r>
      <w:r w:rsidR="00250B4A" w:rsidRPr="00194922">
        <w:rPr>
          <w:rFonts w:cs="PT Bold Heading" w:hint="cs"/>
          <w:sz w:val="20"/>
          <w:szCs w:val="20"/>
          <w:u w:val="single"/>
          <w:rtl/>
        </w:rPr>
        <w:t>الثانوية:</w:t>
      </w:r>
      <w:r w:rsidR="00250B4A" w:rsidRPr="00194922">
        <w:rPr>
          <w:rFonts w:cs="Times New Roman" w:hint="cs"/>
          <w:sz w:val="20"/>
          <w:szCs w:val="20"/>
          <w:u w:val="single"/>
          <w:rtl/>
        </w:rPr>
        <w:t xml:space="preserve"> </w:t>
      </w:r>
      <w:r w:rsidR="00250B4A" w:rsidRPr="00194922">
        <w:rPr>
          <w:rFonts w:cs="Times New Roman"/>
          <w:sz w:val="20"/>
          <w:szCs w:val="20"/>
          <w:u w:val="single"/>
          <w:rtl/>
        </w:rPr>
        <w:t>-</w:t>
      </w:r>
    </w:p>
    <w:tbl>
      <w:tblPr>
        <w:tblStyle w:val="a6"/>
        <w:bidiVisual/>
        <w:tblW w:w="5439" w:type="pct"/>
        <w:jc w:val="center"/>
        <w:tblBorders>
          <w:top w:val="thickThinSmallGap" w:sz="18" w:space="0" w:color="000000" w:themeColor="text1"/>
          <w:left w:val="thickThinSmallGap" w:sz="18" w:space="0" w:color="000000" w:themeColor="text1"/>
          <w:bottom w:val="thickThinSmallGap" w:sz="18" w:space="0" w:color="000000" w:themeColor="text1"/>
          <w:right w:val="thickThinSmallGap" w:sz="18" w:space="0" w:color="000000" w:themeColor="text1"/>
        </w:tblBorders>
        <w:tblLook w:val="04A0" w:firstRow="1" w:lastRow="0" w:firstColumn="1" w:lastColumn="0" w:noHBand="0" w:noVBand="1"/>
      </w:tblPr>
      <w:tblGrid>
        <w:gridCol w:w="966"/>
        <w:gridCol w:w="299"/>
        <w:gridCol w:w="372"/>
        <w:gridCol w:w="355"/>
        <w:gridCol w:w="804"/>
        <w:gridCol w:w="299"/>
        <w:gridCol w:w="372"/>
        <w:gridCol w:w="355"/>
        <w:gridCol w:w="804"/>
        <w:gridCol w:w="299"/>
        <w:gridCol w:w="372"/>
        <w:gridCol w:w="355"/>
        <w:gridCol w:w="804"/>
        <w:gridCol w:w="299"/>
        <w:gridCol w:w="372"/>
        <w:gridCol w:w="355"/>
        <w:gridCol w:w="804"/>
        <w:gridCol w:w="299"/>
        <w:gridCol w:w="372"/>
        <w:gridCol w:w="355"/>
        <w:gridCol w:w="804"/>
        <w:gridCol w:w="299"/>
        <w:gridCol w:w="372"/>
        <w:gridCol w:w="355"/>
      </w:tblGrid>
      <w:tr w:rsidR="007376AA" w14:paraId="6F5BDF77" w14:textId="77777777" w:rsidTr="00B9753F">
        <w:trPr>
          <w:cantSplit/>
          <w:trHeight w:val="528"/>
          <w:jc w:val="center"/>
        </w:trPr>
        <w:tc>
          <w:tcPr>
            <w:tcW w:w="913" w:type="pct"/>
            <w:gridSpan w:val="4"/>
            <w:tcBorders>
              <w:top w:val="thickThinSmallGap" w:sz="1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4AD211DB" w14:textId="77777777" w:rsidR="007376AA" w:rsidRPr="00E26FA2" w:rsidRDefault="007376AA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6"/>
                <w:szCs w:val="26"/>
                <w:rtl/>
              </w:rPr>
            </w:pPr>
            <w:r w:rsidRPr="00E26FA2">
              <w:rPr>
                <w:rFonts w:asciiTheme="minorBidi" w:hAnsiTheme="minorBidi" w:hint="cs"/>
                <w:b/>
                <w:bCs/>
                <w:sz w:val="26"/>
                <w:szCs w:val="26"/>
                <w:rtl/>
              </w:rPr>
              <w:t>الصف الأول الثانوي</w:t>
            </w:r>
          </w:p>
        </w:tc>
        <w:tc>
          <w:tcPr>
            <w:tcW w:w="817" w:type="pct"/>
            <w:gridSpan w:val="4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7803D8B2" w14:textId="77777777" w:rsidR="007376AA" w:rsidRPr="00E26FA2" w:rsidRDefault="007376AA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6"/>
                <w:szCs w:val="26"/>
              </w:rPr>
            </w:pPr>
            <w:r w:rsidRPr="00E26FA2">
              <w:rPr>
                <w:rFonts w:asciiTheme="minorBidi" w:hAnsiTheme="minorBidi" w:hint="cs"/>
                <w:b/>
                <w:bCs/>
                <w:sz w:val="26"/>
                <w:szCs w:val="26"/>
                <w:rtl/>
              </w:rPr>
              <w:t>الصف الثاني الثانوي علمي</w:t>
            </w:r>
          </w:p>
        </w:tc>
        <w:tc>
          <w:tcPr>
            <w:tcW w:w="817" w:type="pct"/>
            <w:gridSpan w:val="4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469D1236" w14:textId="77777777" w:rsidR="007376AA" w:rsidRPr="00E26FA2" w:rsidRDefault="007376AA" w:rsidP="007376AA">
            <w:pPr>
              <w:bidi/>
              <w:jc w:val="center"/>
              <w:rPr>
                <w:rFonts w:asciiTheme="minorBidi" w:hAnsiTheme="minorBidi"/>
                <w:b/>
                <w:bCs/>
                <w:sz w:val="26"/>
                <w:szCs w:val="26"/>
              </w:rPr>
            </w:pPr>
            <w:r w:rsidRPr="00E26FA2">
              <w:rPr>
                <w:rFonts w:asciiTheme="minorBidi" w:hAnsiTheme="minorBidi" w:hint="cs"/>
                <w:b/>
                <w:bCs/>
                <w:sz w:val="26"/>
                <w:szCs w:val="26"/>
                <w:rtl/>
              </w:rPr>
              <w:t>الصف الثاني ثانوي أدبي</w:t>
            </w:r>
          </w:p>
        </w:tc>
        <w:tc>
          <w:tcPr>
            <w:tcW w:w="817" w:type="pct"/>
            <w:gridSpan w:val="4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12D06AAD" w14:textId="77777777" w:rsidR="007376AA" w:rsidRPr="00E26FA2" w:rsidRDefault="007376AA" w:rsidP="007376AA">
            <w:pPr>
              <w:bidi/>
              <w:jc w:val="center"/>
              <w:rPr>
                <w:rFonts w:asciiTheme="minorBidi" w:hAnsiTheme="minorBidi"/>
                <w:b/>
                <w:bCs/>
                <w:sz w:val="26"/>
                <w:szCs w:val="26"/>
              </w:rPr>
            </w:pPr>
            <w:r w:rsidRPr="00E26FA2">
              <w:rPr>
                <w:rFonts w:asciiTheme="minorBidi" w:hAnsiTheme="minorBidi" w:hint="cs"/>
                <w:b/>
                <w:bCs/>
                <w:sz w:val="26"/>
                <w:szCs w:val="26"/>
                <w:rtl/>
              </w:rPr>
              <w:t>الصف الثالث الثانوي عل</w:t>
            </w:r>
            <w:r w:rsidR="00293B7A">
              <w:rPr>
                <w:rFonts w:asciiTheme="minorBidi" w:hAnsiTheme="minorBidi" w:hint="cs"/>
                <w:b/>
                <w:bCs/>
                <w:sz w:val="26"/>
                <w:szCs w:val="26"/>
                <w:rtl/>
              </w:rPr>
              <w:t>م</w:t>
            </w:r>
            <w:r w:rsidRPr="00E26FA2">
              <w:rPr>
                <w:rFonts w:asciiTheme="minorBidi" w:hAnsiTheme="minorBidi" w:hint="cs"/>
                <w:b/>
                <w:bCs/>
                <w:sz w:val="26"/>
                <w:szCs w:val="26"/>
                <w:rtl/>
              </w:rPr>
              <w:t>ي</w:t>
            </w:r>
          </w:p>
        </w:tc>
        <w:tc>
          <w:tcPr>
            <w:tcW w:w="817" w:type="pct"/>
            <w:gridSpan w:val="4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60992625" w14:textId="77777777" w:rsidR="007376AA" w:rsidRPr="00E26FA2" w:rsidRDefault="007376AA" w:rsidP="007376AA">
            <w:pPr>
              <w:bidi/>
              <w:jc w:val="center"/>
              <w:rPr>
                <w:rFonts w:asciiTheme="minorBidi" w:hAnsiTheme="minorBidi"/>
                <w:b/>
                <w:bCs/>
                <w:sz w:val="26"/>
                <w:szCs w:val="26"/>
              </w:rPr>
            </w:pPr>
            <w:r w:rsidRPr="00E26FA2">
              <w:rPr>
                <w:rFonts w:asciiTheme="minorBidi" w:hAnsiTheme="minorBidi" w:hint="cs"/>
                <w:b/>
                <w:bCs/>
                <w:sz w:val="26"/>
                <w:szCs w:val="26"/>
                <w:rtl/>
              </w:rPr>
              <w:t>الصف الثالث الثانوي أدبي</w:t>
            </w:r>
          </w:p>
        </w:tc>
        <w:tc>
          <w:tcPr>
            <w:tcW w:w="817" w:type="pct"/>
            <w:gridSpan w:val="4"/>
            <w:tcBorders>
              <w:top w:val="thickThinSmallGap" w:sz="18" w:space="0" w:color="000000" w:themeColor="text1"/>
              <w:left w:val="single" w:sz="12" w:space="0" w:color="000000" w:themeColor="text1"/>
              <w:bottom w:val="thickThinSmallGap" w:sz="18" w:space="0" w:color="000000" w:themeColor="text1"/>
            </w:tcBorders>
            <w:vAlign w:val="center"/>
          </w:tcPr>
          <w:p w14:paraId="6E59353A" w14:textId="77777777" w:rsidR="007376AA" w:rsidRPr="00E26FA2" w:rsidRDefault="007376AA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6"/>
                <w:szCs w:val="26"/>
                <w:rtl/>
              </w:rPr>
            </w:pPr>
            <w:r w:rsidRPr="00E26FA2">
              <w:rPr>
                <w:rFonts w:asciiTheme="minorBidi" w:hAnsiTheme="minorBidi" w:hint="cs"/>
                <w:b/>
                <w:bCs/>
                <w:sz w:val="26"/>
                <w:szCs w:val="26"/>
                <w:rtl/>
              </w:rPr>
              <w:t>اجمالي</w:t>
            </w:r>
          </w:p>
        </w:tc>
      </w:tr>
      <w:tr w:rsidR="00B9753F" w14:paraId="3BB046DF" w14:textId="77777777" w:rsidTr="00B9753F">
        <w:trPr>
          <w:cantSplit/>
          <w:trHeight w:val="344"/>
          <w:jc w:val="center"/>
        </w:trPr>
        <w:tc>
          <w:tcPr>
            <w:tcW w:w="454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3298B990" w14:textId="77777777" w:rsidR="007376AA" w:rsidRPr="00E26FA2" w:rsidRDefault="007376AA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8F78BD">
              <w:rPr>
                <w:rFonts w:asciiTheme="minorBidi" w:hAnsiTheme="minorBidi" w:hint="cs"/>
                <w:b/>
                <w:bCs/>
                <w:rtl/>
              </w:rPr>
              <w:t>عدد الشعب</w:t>
            </w:r>
          </w:p>
        </w:tc>
        <w:tc>
          <w:tcPr>
            <w:tcW w:w="134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2813A15B" w14:textId="77777777" w:rsidR="007376AA" w:rsidRPr="00E26FA2" w:rsidRDefault="007376AA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ذ</w:t>
            </w:r>
          </w:p>
        </w:tc>
        <w:tc>
          <w:tcPr>
            <w:tcW w:w="166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1421E3F2" w14:textId="77777777" w:rsidR="007376AA" w:rsidRPr="00E26FA2" w:rsidRDefault="007376AA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ث</w:t>
            </w:r>
          </w:p>
        </w:tc>
        <w:tc>
          <w:tcPr>
            <w:tcW w:w="159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7332841E" w14:textId="77777777" w:rsidR="007376AA" w:rsidRPr="00E26FA2" w:rsidRDefault="007376AA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</w:t>
            </w:r>
          </w:p>
        </w:tc>
        <w:tc>
          <w:tcPr>
            <w:tcW w:w="359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74035E7E" w14:textId="77777777" w:rsidR="007376AA" w:rsidRPr="00E26FA2" w:rsidRDefault="007376AA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8F78BD">
              <w:rPr>
                <w:rFonts w:asciiTheme="minorBidi" w:hAnsiTheme="minorBidi" w:hint="cs"/>
                <w:b/>
                <w:bCs/>
                <w:rtl/>
              </w:rPr>
              <w:t>عدد الشعب</w:t>
            </w:r>
          </w:p>
        </w:tc>
        <w:tc>
          <w:tcPr>
            <w:tcW w:w="134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404D01AF" w14:textId="77777777" w:rsidR="007376AA" w:rsidRPr="00E26FA2" w:rsidRDefault="007376AA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ذ</w:t>
            </w:r>
          </w:p>
        </w:tc>
        <w:tc>
          <w:tcPr>
            <w:tcW w:w="166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</w:tcBorders>
            <w:vAlign w:val="center"/>
          </w:tcPr>
          <w:p w14:paraId="65465E6E" w14:textId="77777777" w:rsidR="007376AA" w:rsidRPr="00E26FA2" w:rsidRDefault="007376AA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ث</w:t>
            </w:r>
          </w:p>
        </w:tc>
        <w:tc>
          <w:tcPr>
            <w:tcW w:w="159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57A18337" w14:textId="77777777" w:rsidR="007376AA" w:rsidRPr="00E26FA2" w:rsidRDefault="007376AA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</w:t>
            </w:r>
          </w:p>
        </w:tc>
        <w:tc>
          <w:tcPr>
            <w:tcW w:w="359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6A33CC57" w14:textId="77777777" w:rsidR="007376AA" w:rsidRPr="00E26FA2" w:rsidRDefault="007376AA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8F78BD">
              <w:rPr>
                <w:rFonts w:asciiTheme="minorBidi" w:hAnsiTheme="minorBidi" w:hint="cs"/>
                <w:b/>
                <w:bCs/>
                <w:rtl/>
              </w:rPr>
              <w:t>عدد الشعب</w:t>
            </w:r>
          </w:p>
        </w:tc>
        <w:tc>
          <w:tcPr>
            <w:tcW w:w="134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60330D01" w14:textId="77777777" w:rsidR="007376AA" w:rsidRPr="00E26FA2" w:rsidRDefault="007376AA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ذ</w:t>
            </w:r>
          </w:p>
        </w:tc>
        <w:tc>
          <w:tcPr>
            <w:tcW w:w="166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</w:tcBorders>
            <w:vAlign w:val="center"/>
          </w:tcPr>
          <w:p w14:paraId="2186D2AE" w14:textId="77777777" w:rsidR="007376AA" w:rsidRPr="00E26FA2" w:rsidRDefault="007376AA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ث</w:t>
            </w:r>
          </w:p>
        </w:tc>
        <w:tc>
          <w:tcPr>
            <w:tcW w:w="159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4C4D2597" w14:textId="77777777" w:rsidR="007376AA" w:rsidRPr="00E26FA2" w:rsidRDefault="007376AA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</w:t>
            </w:r>
          </w:p>
        </w:tc>
        <w:tc>
          <w:tcPr>
            <w:tcW w:w="359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46A7FD87" w14:textId="77777777" w:rsidR="007376AA" w:rsidRPr="00E26FA2" w:rsidRDefault="007376AA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6A4945">
              <w:rPr>
                <w:rFonts w:asciiTheme="minorBidi" w:hAnsiTheme="minorBidi" w:hint="cs"/>
                <w:b/>
                <w:bCs/>
                <w:rtl/>
              </w:rPr>
              <w:t>عدد الشعب</w:t>
            </w:r>
          </w:p>
        </w:tc>
        <w:tc>
          <w:tcPr>
            <w:tcW w:w="134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35B5FE8F" w14:textId="77777777" w:rsidR="007376AA" w:rsidRPr="00E26FA2" w:rsidRDefault="007376AA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ذ</w:t>
            </w:r>
          </w:p>
        </w:tc>
        <w:tc>
          <w:tcPr>
            <w:tcW w:w="166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</w:tcBorders>
            <w:vAlign w:val="center"/>
          </w:tcPr>
          <w:p w14:paraId="21F3779D" w14:textId="77777777" w:rsidR="007376AA" w:rsidRPr="00E26FA2" w:rsidRDefault="007376AA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ث</w:t>
            </w:r>
          </w:p>
        </w:tc>
        <w:tc>
          <w:tcPr>
            <w:tcW w:w="159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14407657" w14:textId="77777777" w:rsidR="007376AA" w:rsidRPr="00E26FA2" w:rsidRDefault="007376AA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</w:t>
            </w:r>
          </w:p>
        </w:tc>
        <w:tc>
          <w:tcPr>
            <w:tcW w:w="359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080892D8" w14:textId="77777777" w:rsidR="007376AA" w:rsidRPr="00E26FA2" w:rsidRDefault="007376AA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6A4945">
              <w:rPr>
                <w:rFonts w:asciiTheme="minorBidi" w:hAnsiTheme="minorBidi" w:hint="cs"/>
                <w:b/>
                <w:bCs/>
                <w:rtl/>
              </w:rPr>
              <w:t>عدد الشعب</w:t>
            </w:r>
          </w:p>
        </w:tc>
        <w:tc>
          <w:tcPr>
            <w:tcW w:w="134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4BF61487" w14:textId="77777777" w:rsidR="007376AA" w:rsidRPr="00E26FA2" w:rsidRDefault="007376AA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ذ</w:t>
            </w:r>
          </w:p>
        </w:tc>
        <w:tc>
          <w:tcPr>
            <w:tcW w:w="166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</w:tcBorders>
            <w:vAlign w:val="center"/>
          </w:tcPr>
          <w:p w14:paraId="3A7E5164" w14:textId="77777777" w:rsidR="007376AA" w:rsidRPr="00E26FA2" w:rsidRDefault="007376AA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ث</w:t>
            </w:r>
          </w:p>
        </w:tc>
        <w:tc>
          <w:tcPr>
            <w:tcW w:w="159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1B0534B5" w14:textId="77777777" w:rsidR="007376AA" w:rsidRPr="00E26FA2" w:rsidRDefault="007376AA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</w:t>
            </w:r>
          </w:p>
        </w:tc>
        <w:tc>
          <w:tcPr>
            <w:tcW w:w="359" w:type="pct"/>
            <w:tcBorders>
              <w:top w:val="thickThinSmallGap" w:sz="1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31C3D341" w14:textId="77777777" w:rsidR="007376AA" w:rsidRPr="00E26FA2" w:rsidRDefault="007376AA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6A4945">
              <w:rPr>
                <w:rFonts w:asciiTheme="minorBidi" w:hAnsiTheme="minorBidi" w:hint="cs"/>
                <w:b/>
                <w:bCs/>
                <w:rtl/>
              </w:rPr>
              <w:t>عدد الشعب</w:t>
            </w:r>
          </w:p>
        </w:tc>
        <w:tc>
          <w:tcPr>
            <w:tcW w:w="134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408C33BD" w14:textId="77777777" w:rsidR="007376AA" w:rsidRPr="00E26FA2" w:rsidRDefault="007376AA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ذ</w:t>
            </w:r>
          </w:p>
        </w:tc>
        <w:tc>
          <w:tcPr>
            <w:tcW w:w="166" w:type="pct"/>
            <w:tcBorders>
              <w:top w:val="thickThinSmallGap" w:sz="18" w:space="0" w:color="000000" w:themeColor="text1"/>
              <w:left w:val="single" w:sz="4" w:space="0" w:color="000000" w:themeColor="text1"/>
              <w:bottom w:val="single" w:sz="8" w:space="0" w:color="000000" w:themeColor="text1"/>
            </w:tcBorders>
            <w:vAlign w:val="center"/>
          </w:tcPr>
          <w:p w14:paraId="5DA9AC4E" w14:textId="77777777" w:rsidR="007376AA" w:rsidRPr="00E26FA2" w:rsidRDefault="007376AA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ث</w:t>
            </w:r>
          </w:p>
        </w:tc>
        <w:tc>
          <w:tcPr>
            <w:tcW w:w="159" w:type="pct"/>
            <w:tcBorders>
              <w:top w:val="thickThinSmallGap" w:sz="18" w:space="0" w:color="000000" w:themeColor="text1"/>
              <w:bottom w:val="single" w:sz="8" w:space="0" w:color="000000" w:themeColor="text1"/>
              <w:right w:val="thickThinSmallGap" w:sz="18" w:space="0" w:color="000000" w:themeColor="text1"/>
            </w:tcBorders>
            <w:vAlign w:val="center"/>
          </w:tcPr>
          <w:p w14:paraId="51441396" w14:textId="77777777" w:rsidR="007376AA" w:rsidRPr="00E26FA2" w:rsidRDefault="007376AA" w:rsidP="004918DF">
            <w:pPr>
              <w:bidi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6FA2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</w:t>
            </w:r>
          </w:p>
        </w:tc>
      </w:tr>
      <w:tr w:rsidR="00B9753F" w14:paraId="48C5CD11" w14:textId="77777777" w:rsidTr="00B9753F">
        <w:trPr>
          <w:trHeight w:val="368"/>
          <w:jc w:val="center"/>
        </w:trPr>
        <w:tc>
          <w:tcPr>
            <w:tcW w:w="454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749BA9A2" w14:textId="77777777" w:rsidR="007376AA" w:rsidRPr="009F30FC" w:rsidRDefault="007376AA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34" w:type="pct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12C796C7" w14:textId="77777777" w:rsidR="007376AA" w:rsidRPr="009F30FC" w:rsidRDefault="007376AA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0DF00B91" w14:textId="77777777" w:rsidR="007376AA" w:rsidRPr="009F30FC" w:rsidRDefault="007376AA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4CF860CA" w14:textId="77777777" w:rsidR="007376AA" w:rsidRPr="009F30FC" w:rsidRDefault="007376AA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359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6FA5F82D" w14:textId="77777777" w:rsidR="007376AA" w:rsidRPr="009F30FC" w:rsidRDefault="007376AA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34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4D2ECB89" w14:textId="77777777" w:rsidR="007376AA" w:rsidRPr="009F30FC" w:rsidRDefault="007376AA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</w:tcBorders>
            <w:vAlign w:val="center"/>
          </w:tcPr>
          <w:p w14:paraId="174323E9" w14:textId="77777777" w:rsidR="007376AA" w:rsidRPr="009F30FC" w:rsidRDefault="007376AA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05C54CA8" w14:textId="77777777" w:rsidR="007376AA" w:rsidRPr="009F30FC" w:rsidRDefault="007376AA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359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7D1A868B" w14:textId="77777777" w:rsidR="007376AA" w:rsidRPr="009F30FC" w:rsidRDefault="007376AA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34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7DA88791" w14:textId="77777777" w:rsidR="007376AA" w:rsidRPr="009F30FC" w:rsidRDefault="007376AA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</w:tcBorders>
            <w:vAlign w:val="center"/>
          </w:tcPr>
          <w:p w14:paraId="4565B64B" w14:textId="77777777" w:rsidR="007376AA" w:rsidRPr="009F30FC" w:rsidRDefault="007376AA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6A0F3562" w14:textId="77777777" w:rsidR="007376AA" w:rsidRPr="009F30FC" w:rsidRDefault="007376AA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359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647FDE25" w14:textId="77777777" w:rsidR="007376AA" w:rsidRPr="009F30FC" w:rsidRDefault="007376AA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34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187A20B6" w14:textId="77777777" w:rsidR="007376AA" w:rsidRPr="009F30FC" w:rsidRDefault="007376AA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</w:tcBorders>
            <w:vAlign w:val="center"/>
          </w:tcPr>
          <w:p w14:paraId="2045B5D8" w14:textId="77777777" w:rsidR="007376AA" w:rsidRPr="009F30FC" w:rsidRDefault="007376AA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2D5DDD23" w14:textId="77777777" w:rsidR="007376AA" w:rsidRPr="009F30FC" w:rsidRDefault="007376AA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359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04F94E00" w14:textId="77777777" w:rsidR="007376AA" w:rsidRPr="009F30FC" w:rsidRDefault="007376AA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34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6B321802" w14:textId="77777777" w:rsidR="007376AA" w:rsidRPr="009F30FC" w:rsidRDefault="007376AA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</w:tcBorders>
            <w:vAlign w:val="center"/>
          </w:tcPr>
          <w:p w14:paraId="7BD005E6" w14:textId="77777777" w:rsidR="007376AA" w:rsidRPr="009F30FC" w:rsidRDefault="007376AA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767F4E73" w14:textId="77777777" w:rsidR="007376AA" w:rsidRPr="009F30FC" w:rsidRDefault="007376AA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359" w:type="pct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</w:tcBorders>
            <w:vAlign w:val="center"/>
          </w:tcPr>
          <w:p w14:paraId="0CF18266" w14:textId="77777777" w:rsidR="007376AA" w:rsidRPr="009F30FC" w:rsidRDefault="007376AA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34" w:type="pct"/>
            <w:tcBorders>
              <w:top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vAlign w:val="center"/>
          </w:tcPr>
          <w:p w14:paraId="282436D5" w14:textId="77777777" w:rsidR="007376AA" w:rsidRPr="009F30FC" w:rsidRDefault="007376AA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</w:tcBorders>
            <w:vAlign w:val="center"/>
          </w:tcPr>
          <w:p w14:paraId="10585090" w14:textId="77777777" w:rsidR="007376AA" w:rsidRPr="009F30FC" w:rsidRDefault="007376AA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single" w:sz="8" w:space="0" w:color="000000" w:themeColor="text1"/>
              <w:bottom w:val="single" w:sz="8" w:space="0" w:color="000000" w:themeColor="text1"/>
              <w:right w:val="thickThinSmallGap" w:sz="18" w:space="0" w:color="000000" w:themeColor="text1"/>
            </w:tcBorders>
            <w:vAlign w:val="center"/>
          </w:tcPr>
          <w:p w14:paraId="27176D38" w14:textId="77777777" w:rsidR="007376AA" w:rsidRPr="009F30FC" w:rsidRDefault="007376AA" w:rsidP="004918DF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B9753F" w14:paraId="6033526F" w14:textId="77777777" w:rsidTr="00B9753F">
        <w:trPr>
          <w:cantSplit/>
          <w:trHeight w:val="789"/>
          <w:jc w:val="center"/>
        </w:trPr>
        <w:tc>
          <w:tcPr>
            <w:tcW w:w="454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6758E934" w14:textId="77777777" w:rsidR="00194922" w:rsidRPr="000F402A" w:rsidRDefault="00130060" w:rsidP="000F402A">
            <w:pPr>
              <w:bidi/>
              <w:jc w:val="center"/>
              <w:rPr>
                <w:rFonts w:asciiTheme="minorBidi" w:hAnsiTheme="minorBidi"/>
                <w:b/>
                <w:bCs/>
                <w:sz w:val="18"/>
                <w:szCs w:val="18"/>
                <w:rtl/>
              </w:rPr>
            </w:pPr>
            <w:r w:rsidRPr="000F402A">
              <w:rPr>
                <w:rFonts w:asciiTheme="minorBidi" w:hAnsiTheme="minorBidi" w:hint="cs"/>
                <w:b/>
                <w:bCs/>
                <w:sz w:val="18"/>
                <w:szCs w:val="18"/>
                <w:rtl/>
              </w:rPr>
              <w:t xml:space="preserve">الطلاب </w:t>
            </w:r>
            <w:r w:rsidR="00643031" w:rsidRPr="000F402A">
              <w:rPr>
                <w:rFonts w:asciiTheme="minorBidi" w:hAnsiTheme="minorBidi" w:hint="cs"/>
                <w:b/>
                <w:bCs/>
                <w:sz w:val="18"/>
                <w:szCs w:val="18"/>
                <w:rtl/>
              </w:rPr>
              <w:t>المتسربين</w:t>
            </w:r>
          </w:p>
          <w:p w14:paraId="58F75C89" w14:textId="00DCB7E1" w:rsidR="00130060" w:rsidRPr="000F402A" w:rsidRDefault="00130060" w:rsidP="000F402A">
            <w:pPr>
              <w:bidi/>
              <w:jc w:val="center"/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134" w:type="pct"/>
            <w:tcBorders>
              <w:top w:val="single" w:sz="8" w:space="0" w:color="000000" w:themeColor="text1"/>
              <w:left w:val="single" w:sz="4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24A5DC26" w14:textId="77777777" w:rsidR="00130060" w:rsidRPr="000F402A" w:rsidRDefault="00130060" w:rsidP="000F402A">
            <w:pPr>
              <w:bidi/>
              <w:jc w:val="center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single" w:sz="8" w:space="0" w:color="000000" w:themeColor="text1"/>
              <w:left w:val="single" w:sz="4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09FB5242" w14:textId="77777777" w:rsidR="00130060" w:rsidRPr="000F402A" w:rsidRDefault="00130060" w:rsidP="000F402A">
            <w:pPr>
              <w:bidi/>
              <w:jc w:val="center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159" w:type="pct"/>
            <w:tcBorders>
              <w:top w:val="single" w:sz="8" w:space="0" w:color="000000" w:themeColor="text1"/>
              <w:left w:val="single" w:sz="4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098F6727" w14:textId="77777777" w:rsidR="00130060" w:rsidRPr="000F402A" w:rsidRDefault="00130060" w:rsidP="000F402A">
            <w:pPr>
              <w:bidi/>
              <w:jc w:val="center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359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5D74E6FB" w14:textId="77777777" w:rsidR="00130060" w:rsidRPr="000F402A" w:rsidRDefault="00643031" w:rsidP="000F402A">
            <w:pPr>
              <w:bidi/>
              <w:jc w:val="center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0F402A">
              <w:rPr>
                <w:rFonts w:asciiTheme="minorBidi" w:hAnsiTheme="minorBidi" w:hint="cs"/>
                <w:b/>
                <w:bCs/>
                <w:sz w:val="18"/>
                <w:szCs w:val="18"/>
                <w:rtl/>
              </w:rPr>
              <w:t>الطلاب المتسربين</w:t>
            </w:r>
          </w:p>
        </w:tc>
        <w:tc>
          <w:tcPr>
            <w:tcW w:w="134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68CE24A4" w14:textId="77777777" w:rsidR="00130060" w:rsidRPr="000F402A" w:rsidRDefault="00130060" w:rsidP="000F402A">
            <w:pPr>
              <w:bidi/>
              <w:jc w:val="center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single" w:sz="8" w:space="0" w:color="000000" w:themeColor="text1"/>
              <w:left w:val="single" w:sz="4" w:space="0" w:color="000000" w:themeColor="text1"/>
            </w:tcBorders>
            <w:vAlign w:val="center"/>
          </w:tcPr>
          <w:p w14:paraId="47609247" w14:textId="77777777" w:rsidR="00130060" w:rsidRPr="000F402A" w:rsidRDefault="00130060" w:rsidP="000F402A">
            <w:pPr>
              <w:bidi/>
              <w:jc w:val="center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159" w:type="pct"/>
            <w:tcBorders>
              <w:top w:val="single" w:sz="8" w:space="0" w:color="000000" w:themeColor="text1"/>
              <w:right w:val="single" w:sz="12" w:space="0" w:color="000000" w:themeColor="text1"/>
            </w:tcBorders>
            <w:vAlign w:val="center"/>
          </w:tcPr>
          <w:p w14:paraId="5ED87A71" w14:textId="77777777" w:rsidR="00130060" w:rsidRPr="000F402A" w:rsidRDefault="00130060" w:rsidP="000F402A">
            <w:pPr>
              <w:bidi/>
              <w:jc w:val="center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359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31DE3A49" w14:textId="77777777" w:rsidR="00130060" w:rsidRPr="000F402A" w:rsidRDefault="00130060" w:rsidP="000F402A">
            <w:pPr>
              <w:bidi/>
              <w:jc w:val="center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0F402A">
              <w:rPr>
                <w:rFonts w:asciiTheme="minorBidi" w:hAnsiTheme="minorBidi" w:hint="cs"/>
                <w:b/>
                <w:bCs/>
                <w:sz w:val="18"/>
                <w:szCs w:val="18"/>
                <w:rtl/>
              </w:rPr>
              <w:t xml:space="preserve">الطلاب </w:t>
            </w:r>
            <w:r w:rsidR="00643031" w:rsidRPr="000F402A">
              <w:rPr>
                <w:rFonts w:asciiTheme="minorBidi" w:hAnsiTheme="minorBidi" w:hint="cs"/>
                <w:b/>
                <w:bCs/>
                <w:sz w:val="18"/>
                <w:szCs w:val="18"/>
                <w:rtl/>
              </w:rPr>
              <w:t>المتسربين</w:t>
            </w:r>
          </w:p>
        </w:tc>
        <w:tc>
          <w:tcPr>
            <w:tcW w:w="134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356ED850" w14:textId="77777777" w:rsidR="00130060" w:rsidRPr="000F402A" w:rsidRDefault="00130060" w:rsidP="000F402A">
            <w:pPr>
              <w:bidi/>
              <w:jc w:val="center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single" w:sz="8" w:space="0" w:color="000000" w:themeColor="text1"/>
              <w:left w:val="single" w:sz="4" w:space="0" w:color="000000" w:themeColor="text1"/>
            </w:tcBorders>
            <w:vAlign w:val="center"/>
          </w:tcPr>
          <w:p w14:paraId="786D4E13" w14:textId="77777777" w:rsidR="00130060" w:rsidRPr="000F402A" w:rsidRDefault="00130060" w:rsidP="000F402A">
            <w:pPr>
              <w:bidi/>
              <w:jc w:val="center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159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14592704" w14:textId="77777777" w:rsidR="00130060" w:rsidRPr="000F402A" w:rsidRDefault="00130060" w:rsidP="000F402A">
            <w:pPr>
              <w:bidi/>
              <w:jc w:val="center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359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3B3A7E86" w14:textId="77777777" w:rsidR="00130060" w:rsidRPr="000F402A" w:rsidRDefault="00130060" w:rsidP="000F402A">
            <w:pPr>
              <w:bidi/>
              <w:jc w:val="center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0F402A">
              <w:rPr>
                <w:rFonts w:asciiTheme="minorBidi" w:hAnsiTheme="minorBidi" w:hint="cs"/>
                <w:b/>
                <w:bCs/>
                <w:sz w:val="18"/>
                <w:szCs w:val="18"/>
                <w:rtl/>
              </w:rPr>
              <w:t xml:space="preserve">الطلاب </w:t>
            </w:r>
            <w:r w:rsidR="00643031" w:rsidRPr="000F402A">
              <w:rPr>
                <w:rFonts w:asciiTheme="minorBidi" w:hAnsiTheme="minorBidi" w:hint="cs"/>
                <w:b/>
                <w:bCs/>
                <w:sz w:val="18"/>
                <w:szCs w:val="18"/>
                <w:rtl/>
              </w:rPr>
              <w:t>المتسربين</w:t>
            </w:r>
          </w:p>
        </w:tc>
        <w:tc>
          <w:tcPr>
            <w:tcW w:w="134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4E14ABC0" w14:textId="77777777" w:rsidR="00130060" w:rsidRPr="000F402A" w:rsidRDefault="00130060" w:rsidP="000F402A">
            <w:pPr>
              <w:bidi/>
              <w:jc w:val="center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single" w:sz="8" w:space="0" w:color="000000" w:themeColor="text1"/>
              <w:left w:val="single" w:sz="4" w:space="0" w:color="000000" w:themeColor="text1"/>
            </w:tcBorders>
            <w:vAlign w:val="center"/>
          </w:tcPr>
          <w:p w14:paraId="0A0DD31F" w14:textId="77777777" w:rsidR="00130060" w:rsidRPr="000F402A" w:rsidRDefault="00130060" w:rsidP="000F402A">
            <w:pPr>
              <w:bidi/>
              <w:jc w:val="center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159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4F691517" w14:textId="77777777" w:rsidR="00130060" w:rsidRPr="000F402A" w:rsidRDefault="00130060" w:rsidP="000F402A">
            <w:pPr>
              <w:bidi/>
              <w:jc w:val="center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359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0D5B027A" w14:textId="77777777" w:rsidR="00130060" w:rsidRPr="000F402A" w:rsidRDefault="00130060" w:rsidP="000F402A">
            <w:pPr>
              <w:bidi/>
              <w:jc w:val="center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0F402A">
              <w:rPr>
                <w:rFonts w:asciiTheme="minorBidi" w:hAnsiTheme="minorBidi" w:hint="cs"/>
                <w:b/>
                <w:bCs/>
                <w:sz w:val="18"/>
                <w:szCs w:val="18"/>
                <w:rtl/>
              </w:rPr>
              <w:t xml:space="preserve">الطلاب </w:t>
            </w:r>
            <w:r w:rsidR="00643031" w:rsidRPr="000F402A">
              <w:rPr>
                <w:rFonts w:asciiTheme="minorBidi" w:hAnsiTheme="minorBidi" w:hint="cs"/>
                <w:b/>
                <w:bCs/>
                <w:sz w:val="18"/>
                <w:szCs w:val="18"/>
                <w:rtl/>
              </w:rPr>
              <w:t>المتسربين</w:t>
            </w:r>
          </w:p>
        </w:tc>
        <w:tc>
          <w:tcPr>
            <w:tcW w:w="134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777AC41B" w14:textId="77777777" w:rsidR="00130060" w:rsidRPr="000F402A" w:rsidRDefault="00130060" w:rsidP="000F402A">
            <w:pPr>
              <w:bidi/>
              <w:jc w:val="center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166" w:type="pct"/>
            <w:tcBorders>
              <w:top w:val="single" w:sz="8" w:space="0" w:color="000000" w:themeColor="text1"/>
              <w:left w:val="single" w:sz="4" w:space="0" w:color="000000" w:themeColor="text1"/>
            </w:tcBorders>
            <w:vAlign w:val="center"/>
          </w:tcPr>
          <w:p w14:paraId="3BC22C15" w14:textId="77777777" w:rsidR="00130060" w:rsidRPr="000F402A" w:rsidRDefault="00130060" w:rsidP="000F402A">
            <w:pPr>
              <w:bidi/>
              <w:jc w:val="center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159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12" w:space="0" w:color="000000" w:themeColor="text1"/>
            </w:tcBorders>
            <w:vAlign w:val="center"/>
          </w:tcPr>
          <w:p w14:paraId="2321E73D" w14:textId="77777777" w:rsidR="00130060" w:rsidRPr="000F402A" w:rsidRDefault="00130060" w:rsidP="000F402A">
            <w:pPr>
              <w:bidi/>
              <w:jc w:val="center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359" w:type="pct"/>
            <w:tcBorders>
              <w:top w:val="single" w:sz="8" w:space="0" w:color="000000" w:themeColor="text1"/>
              <w:left w:val="single" w:sz="12" w:space="0" w:color="000000" w:themeColor="text1"/>
            </w:tcBorders>
            <w:vAlign w:val="center"/>
          </w:tcPr>
          <w:p w14:paraId="66B0DF2E" w14:textId="77777777" w:rsidR="00130060" w:rsidRPr="000F402A" w:rsidRDefault="00130060" w:rsidP="000F402A">
            <w:pPr>
              <w:bidi/>
              <w:jc w:val="center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0F402A">
              <w:rPr>
                <w:rFonts w:asciiTheme="minorBidi" w:hAnsiTheme="minorBidi" w:hint="cs"/>
                <w:b/>
                <w:bCs/>
                <w:sz w:val="18"/>
                <w:szCs w:val="18"/>
                <w:rtl/>
              </w:rPr>
              <w:t xml:space="preserve">الطلاب </w:t>
            </w:r>
            <w:r w:rsidR="00643031" w:rsidRPr="000F402A">
              <w:rPr>
                <w:rFonts w:asciiTheme="minorBidi" w:hAnsiTheme="minorBidi" w:hint="cs"/>
                <w:b/>
                <w:bCs/>
                <w:sz w:val="18"/>
                <w:szCs w:val="18"/>
                <w:rtl/>
              </w:rPr>
              <w:t>المتسربين</w:t>
            </w:r>
          </w:p>
        </w:tc>
        <w:tc>
          <w:tcPr>
            <w:tcW w:w="134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single" w:sz="4" w:space="0" w:color="000000" w:themeColor="text1"/>
            </w:tcBorders>
            <w:vAlign w:val="center"/>
          </w:tcPr>
          <w:p w14:paraId="2A6EE79D" w14:textId="77777777" w:rsidR="00130060" w:rsidRPr="009F30FC" w:rsidRDefault="00130060" w:rsidP="00130060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single" w:sz="8" w:space="0" w:color="000000" w:themeColor="text1"/>
              <w:left w:val="single" w:sz="4" w:space="0" w:color="000000" w:themeColor="text1"/>
            </w:tcBorders>
            <w:vAlign w:val="center"/>
          </w:tcPr>
          <w:p w14:paraId="7BB84E32" w14:textId="77777777" w:rsidR="00130060" w:rsidRPr="009F30FC" w:rsidRDefault="00130060" w:rsidP="00130060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59" w:type="pct"/>
            <w:tcBorders>
              <w:top w:val="single" w:sz="8" w:space="0" w:color="000000" w:themeColor="text1"/>
              <w:bottom w:val="thickThinSmallGap" w:sz="18" w:space="0" w:color="000000" w:themeColor="text1"/>
              <w:right w:val="thickThinSmallGap" w:sz="18" w:space="0" w:color="000000" w:themeColor="text1"/>
            </w:tcBorders>
            <w:vAlign w:val="center"/>
          </w:tcPr>
          <w:p w14:paraId="689CBE09" w14:textId="77777777" w:rsidR="00130060" w:rsidRPr="009F30FC" w:rsidRDefault="00130060" w:rsidP="00130060">
            <w:pPr>
              <w:bidi/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</w:tr>
    </w:tbl>
    <w:p w14:paraId="2BEE4D22" w14:textId="77777777" w:rsidR="0004418C" w:rsidRPr="0004418C" w:rsidRDefault="0004418C" w:rsidP="0004418C">
      <w:pPr>
        <w:rPr>
          <w:rFonts w:cs="PT Bold Heading"/>
          <w:sz w:val="2"/>
          <w:szCs w:val="2"/>
        </w:rPr>
      </w:pPr>
    </w:p>
    <w:p w14:paraId="08BBC3D8" w14:textId="77777777" w:rsidR="0004418C" w:rsidRDefault="0004418C" w:rsidP="00F45346">
      <w:pPr>
        <w:spacing w:line="240" w:lineRule="auto"/>
        <w:jc w:val="right"/>
        <w:rPr>
          <w:rFonts w:asciiTheme="minorBidi" w:hAnsiTheme="minorBidi"/>
          <w:b/>
          <w:bCs/>
          <w:sz w:val="24"/>
          <w:szCs w:val="24"/>
        </w:rPr>
      </w:pPr>
      <w:r w:rsidRPr="00130060">
        <w:rPr>
          <w:rFonts w:asciiTheme="minorBidi" w:hAnsiTheme="minorBidi" w:hint="cs"/>
          <w:b/>
          <w:bCs/>
          <w:sz w:val="24"/>
          <w:szCs w:val="24"/>
          <w:rtl/>
        </w:rPr>
        <w:t xml:space="preserve">الأخ/ مدير مكتب التربية والتعليم                                               </w:t>
      </w:r>
      <w:r w:rsidR="005B33C7" w:rsidRPr="00130060">
        <w:rPr>
          <w:rFonts w:asciiTheme="minorBidi" w:hAnsiTheme="minorBidi" w:hint="cs"/>
          <w:b/>
          <w:bCs/>
          <w:sz w:val="24"/>
          <w:szCs w:val="24"/>
          <w:rtl/>
        </w:rPr>
        <w:t xml:space="preserve">                            </w:t>
      </w:r>
      <w:r w:rsidRPr="00130060">
        <w:rPr>
          <w:rFonts w:asciiTheme="minorBidi" w:hAnsiTheme="minorBidi" w:hint="cs"/>
          <w:b/>
          <w:bCs/>
          <w:sz w:val="24"/>
          <w:szCs w:val="24"/>
          <w:rtl/>
        </w:rPr>
        <w:t xml:space="preserve">       المحترم</w:t>
      </w:r>
    </w:p>
    <w:p w14:paraId="2062B5A5" w14:textId="77777777" w:rsidR="0004418C" w:rsidRPr="00130060" w:rsidRDefault="0004418C" w:rsidP="00F45346">
      <w:pPr>
        <w:spacing w:line="240" w:lineRule="auto"/>
        <w:jc w:val="center"/>
        <w:rPr>
          <w:rFonts w:asciiTheme="minorBidi" w:hAnsiTheme="minorBidi"/>
          <w:b/>
          <w:bCs/>
          <w:sz w:val="24"/>
          <w:szCs w:val="24"/>
          <w:rtl/>
        </w:rPr>
      </w:pPr>
      <w:r w:rsidRPr="00130060">
        <w:rPr>
          <w:rFonts w:asciiTheme="minorBidi" w:hAnsiTheme="minorBidi" w:hint="cs"/>
          <w:b/>
          <w:bCs/>
          <w:sz w:val="24"/>
          <w:szCs w:val="24"/>
          <w:rtl/>
        </w:rPr>
        <w:t>تحية وبعد</w:t>
      </w:r>
    </w:p>
    <w:p w14:paraId="05DF2D39" w14:textId="77777777" w:rsidR="0004418C" w:rsidRPr="00130060" w:rsidRDefault="0004418C" w:rsidP="00F45346">
      <w:pPr>
        <w:spacing w:line="240" w:lineRule="auto"/>
        <w:jc w:val="right"/>
        <w:rPr>
          <w:rFonts w:asciiTheme="minorBidi" w:hAnsiTheme="minorBidi"/>
          <w:b/>
          <w:bCs/>
          <w:sz w:val="24"/>
          <w:szCs w:val="24"/>
          <w:rtl/>
        </w:rPr>
      </w:pPr>
      <w:r w:rsidRPr="00130060">
        <w:rPr>
          <w:rFonts w:asciiTheme="minorBidi" w:hAnsiTheme="minorBidi" w:hint="cs"/>
          <w:b/>
          <w:bCs/>
          <w:sz w:val="24"/>
          <w:szCs w:val="24"/>
          <w:rtl/>
        </w:rPr>
        <w:t>نود الإحاطة بأن البيانات المدونة في هذه الاستمارة 1-2-3 حديثة ودقيقة ونتحمل المسؤولي</w:t>
      </w:r>
      <w:r w:rsidRPr="00130060">
        <w:rPr>
          <w:rFonts w:asciiTheme="minorBidi" w:hAnsiTheme="minorBidi" w:hint="eastAsia"/>
          <w:b/>
          <w:bCs/>
          <w:sz w:val="24"/>
          <w:szCs w:val="24"/>
          <w:rtl/>
        </w:rPr>
        <w:t>ة</w:t>
      </w:r>
      <w:r w:rsidRPr="00130060">
        <w:rPr>
          <w:rFonts w:asciiTheme="minorBidi" w:hAnsiTheme="minorBidi" w:hint="cs"/>
          <w:b/>
          <w:bCs/>
          <w:sz w:val="24"/>
          <w:szCs w:val="24"/>
          <w:rtl/>
        </w:rPr>
        <w:t xml:space="preserve"> الكاملة في حالة عدم صحتها.</w:t>
      </w:r>
    </w:p>
    <w:p w14:paraId="5DD6929C" w14:textId="77777777" w:rsidR="00241F76" w:rsidRDefault="00241F76" w:rsidP="00F45346">
      <w:pPr>
        <w:spacing w:line="240" w:lineRule="auto"/>
        <w:jc w:val="center"/>
        <w:rPr>
          <w:rFonts w:asciiTheme="minorBidi" w:hAnsiTheme="minorBidi"/>
          <w:b/>
          <w:bCs/>
          <w:sz w:val="24"/>
          <w:szCs w:val="24"/>
          <w:rtl/>
        </w:rPr>
      </w:pP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ومرفق مع هذا ملف الكتروني بحسب النموذج المرسل من قبلكم</w:t>
      </w:r>
    </w:p>
    <w:p w14:paraId="0BC35FA3" w14:textId="77777777" w:rsidR="0004418C" w:rsidRPr="00130060" w:rsidRDefault="0004418C" w:rsidP="00F45346">
      <w:pPr>
        <w:spacing w:line="240" w:lineRule="auto"/>
        <w:jc w:val="center"/>
        <w:rPr>
          <w:rFonts w:asciiTheme="minorBidi" w:hAnsiTheme="minorBidi"/>
          <w:b/>
          <w:bCs/>
          <w:sz w:val="24"/>
          <w:szCs w:val="24"/>
        </w:rPr>
      </w:pPr>
      <w:r w:rsidRPr="00130060">
        <w:rPr>
          <w:rFonts w:asciiTheme="minorBidi" w:hAnsiTheme="minorBidi" w:hint="cs"/>
          <w:b/>
          <w:bCs/>
          <w:sz w:val="24"/>
          <w:szCs w:val="24"/>
          <w:rtl/>
        </w:rPr>
        <w:t>وتقبلوا خالص تحياتنا وشكراً</w:t>
      </w:r>
      <w:r w:rsidR="009C7EF5" w:rsidRPr="00130060">
        <w:rPr>
          <w:rFonts w:asciiTheme="minorBidi" w:hAnsiTheme="minorBidi" w:hint="cs"/>
          <w:b/>
          <w:bCs/>
          <w:sz w:val="24"/>
          <w:szCs w:val="24"/>
          <w:rtl/>
        </w:rPr>
        <w:t>،،،،،،،</w:t>
      </w:r>
    </w:p>
    <w:tbl>
      <w:tblPr>
        <w:tblStyle w:val="a6"/>
        <w:bidiVisual/>
        <w:tblW w:w="1039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8"/>
        <w:gridCol w:w="2185"/>
        <w:gridCol w:w="2604"/>
        <w:gridCol w:w="1155"/>
        <w:gridCol w:w="2619"/>
      </w:tblGrid>
      <w:tr w:rsidR="009C7EF5" w:rsidRPr="00130060" w14:paraId="089A5B40" w14:textId="77777777" w:rsidTr="000F402A">
        <w:trPr>
          <w:trHeight w:val="1020"/>
          <w:jc w:val="center"/>
        </w:trPr>
        <w:tc>
          <w:tcPr>
            <w:tcW w:w="1828" w:type="dxa"/>
            <w:vAlign w:val="center"/>
          </w:tcPr>
          <w:p w14:paraId="6138B872" w14:textId="64A18646" w:rsidR="009C7EF5" w:rsidRPr="00130060" w:rsidRDefault="009C7EF5" w:rsidP="000F402A">
            <w:pPr>
              <w:rPr>
                <w:b/>
                <w:bCs/>
                <w:sz w:val="24"/>
                <w:szCs w:val="24"/>
                <w:rtl/>
              </w:rPr>
            </w:pPr>
            <w:r w:rsidRPr="00130060">
              <w:rPr>
                <w:rFonts w:hint="cs"/>
                <w:b/>
                <w:bCs/>
                <w:sz w:val="24"/>
                <w:szCs w:val="24"/>
                <w:rtl/>
              </w:rPr>
              <w:t xml:space="preserve">ير المدرسة       </w:t>
            </w:r>
          </w:p>
        </w:tc>
        <w:tc>
          <w:tcPr>
            <w:tcW w:w="2185" w:type="dxa"/>
            <w:vAlign w:val="center"/>
          </w:tcPr>
          <w:p w14:paraId="5808CB26" w14:textId="77777777" w:rsidR="003F73C5" w:rsidRDefault="003F73C5" w:rsidP="00D24960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</w:p>
          <w:p w14:paraId="6466538F" w14:textId="77777777" w:rsidR="009C7EF5" w:rsidRDefault="005C32C9" w:rsidP="003F73C5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رئيس قسم الإحصاء</w:t>
            </w:r>
          </w:p>
          <w:p w14:paraId="44A07E39" w14:textId="77777777" w:rsidR="00D202DB" w:rsidRPr="00130060" w:rsidRDefault="00D202DB" w:rsidP="00D202DB">
            <w:pPr>
              <w:bidi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04" w:type="dxa"/>
            <w:vAlign w:val="center"/>
          </w:tcPr>
          <w:p w14:paraId="5C17326A" w14:textId="77777777" w:rsidR="005C32C9" w:rsidRPr="00130060" w:rsidRDefault="003F73C5" w:rsidP="005C32C9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مدير إدارة التربية والتعليم</w:t>
            </w:r>
          </w:p>
        </w:tc>
        <w:tc>
          <w:tcPr>
            <w:tcW w:w="1155" w:type="dxa"/>
          </w:tcPr>
          <w:p w14:paraId="00F5E0F5" w14:textId="77777777" w:rsidR="009C7EF5" w:rsidRPr="00130060" w:rsidRDefault="009C7EF5" w:rsidP="009C7EF5">
            <w:pPr>
              <w:pStyle w:val="1"/>
              <w:rPr>
                <w:sz w:val="24"/>
                <w:szCs w:val="24"/>
              </w:rPr>
            </w:pPr>
          </w:p>
        </w:tc>
        <w:tc>
          <w:tcPr>
            <w:tcW w:w="2619" w:type="dxa"/>
            <w:vAlign w:val="center"/>
          </w:tcPr>
          <w:p w14:paraId="73C3BF50" w14:textId="77777777" w:rsidR="009C7EF5" w:rsidRPr="00130060" w:rsidRDefault="009C7EF5" w:rsidP="00D24960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</w:p>
          <w:p w14:paraId="378F55A1" w14:textId="77777777" w:rsidR="009C7EF5" w:rsidRPr="00130060" w:rsidRDefault="009C7EF5" w:rsidP="009C7EF5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</w:p>
          <w:p w14:paraId="10D4C05B" w14:textId="77777777" w:rsidR="009C7EF5" w:rsidRPr="00130060" w:rsidRDefault="005C32C9" w:rsidP="003F73C5">
            <w:pPr>
              <w:bidi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</w:t>
            </w:r>
            <w:r w:rsidR="009C7EF5" w:rsidRPr="00130060"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</w:t>
            </w:r>
            <w:r w:rsidR="003F73C5">
              <w:rPr>
                <w:rFonts w:hint="cs"/>
                <w:b/>
                <w:bCs/>
                <w:sz w:val="24"/>
                <w:szCs w:val="24"/>
                <w:rtl/>
              </w:rPr>
              <w:t>عام المديرية</w:t>
            </w:r>
          </w:p>
          <w:p w14:paraId="4CE425BF" w14:textId="77777777" w:rsidR="009C7EF5" w:rsidRPr="00130060" w:rsidRDefault="009C7EF5" w:rsidP="00D24960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</w:p>
          <w:p w14:paraId="6788DD30" w14:textId="77777777" w:rsidR="009C7EF5" w:rsidRPr="00130060" w:rsidRDefault="009C7EF5" w:rsidP="00D24960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607F8" w14:paraId="7ACBC19E" w14:textId="77777777" w:rsidTr="000F402A">
        <w:trPr>
          <w:trHeight w:val="59"/>
          <w:jc w:val="center"/>
        </w:trPr>
        <w:tc>
          <w:tcPr>
            <w:tcW w:w="1828" w:type="dxa"/>
            <w:vAlign w:val="center"/>
          </w:tcPr>
          <w:p w14:paraId="24AB4D71" w14:textId="77777777" w:rsidR="00B607F8" w:rsidRDefault="00B607F8" w:rsidP="000F402A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5" w:type="dxa"/>
            <w:vAlign w:val="center"/>
          </w:tcPr>
          <w:p w14:paraId="5AC69B73" w14:textId="77777777" w:rsidR="00B607F8" w:rsidRDefault="00B607F8" w:rsidP="000F402A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604" w:type="dxa"/>
            <w:vAlign w:val="center"/>
          </w:tcPr>
          <w:p w14:paraId="10467BD9" w14:textId="77777777" w:rsidR="00B607F8" w:rsidRDefault="00B607F8" w:rsidP="000F402A">
            <w:pPr>
              <w:bidi/>
              <w:rPr>
                <w:rFonts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55" w:type="dxa"/>
          </w:tcPr>
          <w:p w14:paraId="7B09EAFA" w14:textId="77777777" w:rsidR="00B607F8" w:rsidRPr="006E0815" w:rsidRDefault="00B607F8" w:rsidP="009C7EF5">
            <w:pPr>
              <w:pStyle w:val="1"/>
            </w:pPr>
          </w:p>
        </w:tc>
        <w:tc>
          <w:tcPr>
            <w:tcW w:w="2619" w:type="dxa"/>
            <w:vAlign w:val="center"/>
          </w:tcPr>
          <w:p w14:paraId="46886D09" w14:textId="77777777" w:rsidR="00B607F8" w:rsidRDefault="00B607F8" w:rsidP="00D24960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</w:tr>
    </w:tbl>
    <w:p w14:paraId="75CFB1F2" w14:textId="1B64FABA" w:rsidR="000F6319" w:rsidRPr="00C13F75" w:rsidRDefault="000F6319" w:rsidP="00B9753F">
      <w:pPr>
        <w:rPr>
          <w:rFonts w:cs="PT Bold Heading"/>
          <w:sz w:val="28"/>
          <w:szCs w:val="28"/>
        </w:rPr>
      </w:pPr>
    </w:p>
    <w:sectPr w:rsidR="000F6319" w:rsidRPr="00C13F75" w:rsidSect="000F402A">
      <w:type w:val="continuous"/>
      <w:pgSz w:w="11907" w:h="16840" w:code="9"/>
      <w:pgMar w:top="510" w:right="794" w:bottom="1276" w:left="794" w:header="113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F521B" w14:textId="77777777" w:rsidR="00B273D2" w:rsidRDefault="00B273D2" w:rsidP="008C03D7">
      <w:pPr>
        <w:spacing w:after="0" w:line="240" w:lineRule="auto"/>
      </w:pPr>
      <w:r>
        <w:separator/>
      </w:r>
    </w:p>
  </w:endnote>
  <w:endnote w:type="continuationSeparator" w:id="0">
    <w:p w14:paraId="4E356B42" w14:textId="77777777" w:rsidR="00B273D2" w:rsidRDefault="00B273D2" w:rsidP="008C03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GA Nada Regular">
    <w:altName w:val="Arial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A48AD" w14:textId="77777777" w:rsidR="00740AE8" w:rsidRDefault="00740AE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61361" w14:textId="77777777" w:rsidR="00740AE8" w:rsidRPr="00DD5A9A" w:rsidRDefault="00740AE8" w:rsidP="00DD5A9A">
    <w:pPr>
      <w:pStyle w:val="a5"/>
      <w:tabs>
        <w:tab w:val="clear" w:pos="4153"/>
        <w:tab w:val="clear" w:pos="8306"/>
        <w:tab w:val="center" w:pos="5159"/>
      </w:tabs>
      <w:rPr>
        <w:sz w:val="24"/>
        <w:szCs w:val="24"/>
      </w:rPr>
    </w:pPr>
    <w:r>
      <w:rPr>
        <w:sz w:val="52"/>
        <w:szCs w:val="52"/>
      </w:rPr>
      <w:tab/>
    </w:r>
  </w:p>
  <w:p w14:paraId="05424117" w14:textId="77777777" w:rsidR="00740AE8" w:rsidRPr="00A928E2" w:rsidRDefault="00740AE8" w:rsidP="00DD5A9A">
    <w:pPr>
      <w:pStyle w:val="a5"/>
      <w:jc w:val="center"/>
    </w:pPr>
    <w:r>
      <w:rPr>
        <w:noProof/>
        <w:sz w:val="52"/>
        <w:szCs w:val="52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3C55133" wp14:editId="33C8E90B">
              <wp:simplePos x="0" y="0"/>
              <wp:positionH relativeFrom="column">
                <wp:posOffset>-199390</wp:posOffset>
              </wp:positionH>
              <wp:positionV relativeFrom="paragraph">
                <wp:posOffset>-11430</wp:posOffset>
              </wp:positionV>
              <wp:extent cx="6473825" cy="635"/>
              <wp:effectExtent l="9525" t="12700" r="12700" b="15240"/>
              <wp:wrapNone/>
              <wp:docPr id="5" name="AutoShap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473825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7F5F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4F478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8" o:spid="_x0000_s1026" type="#_x0000_t32" style="position:absolute;left:0;text-align:left;margin-left:-15.7pt;margin-top:-.9pt;width:509.75pt;height:.0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" strokecolor="#7f5f00" strokeweight="1.5pt"/>
          </w:pict>
        </mc:Fallback>
      </mc:AlternateContent>
    </w:r>
    <w:r>
      <w:rPr>
        <w:noProof/>
      </w:rPr>
      <mc:AlternateContent>
        <mc:Choice Requires="wps">
          <w:drawing>
            <wp:inline distT="0" distB="0" distL="0" distR="0" wp14:anchorId="3DA12AD4" wp14:editId="6AF4ED11">
              <wp:extent cx="512445" cy="441325"/>
              <wp:effectExtent l="0" t="0" r="3175" b="1270"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C83B4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737373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398710" w14:textId="77777777" w:rsidR="00740AE8" w:rsidRDefault="00740AE8">
                          <w:pPr>
                            <w:pStyle w:val="a5"/>
                            <w:pBdr>
                              <w:top w:val="single" w:sz="12" w:space="1" w:color="9BBB59" w:themeColor="accent3"/>
                              <w:bottom w:val="single" w:sz="48" w:space="1" w:color="9BBB59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F45346">
                            <w:rPr>
                              <w:rFonts w:cs="Calibri"/>
                              <w:noProof/>
                              <w:sz w:val="28"/>
                              <w:szCs w:val="28"/>
                              <w:lang w:val="ar-SA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3DA12AD4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AutoShape 2" o:spid="_x0000_s1034" type="#_x0000_t176" style="width:40.35pt;height:3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" filled="f" fillcolor="#5c83b4" stroked="f" strokecolor="#737373">
              <v:textbox>
                <w:txbxContent>
                  <w:p w14:paraId="29398710" w14:textId="77777777" w:rsidR="00740AE8" w:rsidRDefault="00740AE8">
                    <w:pPr>
                      <w:pStyle w:val="a5"/>
                      <w:pBdr>
                        <w:top w:val="single" w:sz="12" w:space="1" w:color="9BBB59" w:themeColor="accent3"/>
                        <w:bottom w:val="single" w:sz="48" w:space="1" w:color="9BBB59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 w:rsidRPr="00F45346">
                      <w:rPr>
                        <w:rFonts w:cs="Calibri"/>
                        <w:noProof/>
                        <w:sz w:val="28"/>
                        <w:szCs w:val="28"/>
                        <w:lang w:val="ar-SA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/>
              <w10:anchorlock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BE0C0" w14:textId="77777777" w:rsidR="00740AE8" w:rsidRDefault="00740A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F56CD" w14:textId="77777777" w:rsidR="00B273D2" w:rsidRDefault="00B273D2" w:rsidP="008C03D7">
      <w:pPr>
        <w:spacing w:after="0" w:line="240" w:lineRule="auto"/>
      </w:pPr>
      <w:r>
        <w:separator/>
      </w:r>
    </w:p>
  </w:footnote>
  <w:footnote w:type="continuationSeparator" w:id="0">
    <w:p w14:paraId="3072B2C4" w14:textId="77777777" w:rsidR="00B273D2" w:rsidRDefault="00B273D2" w:rsidP="008C03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9DD2" w14:textId="77777777" w:rsidR="00740AE8" w:rsidRDefault="00740AE8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C1D74" w14:textId="77777777" w:rsidR="00740AE8" w:rsidRPr="00BB54A5" w:rsidRDefault="00740AE8" w:rsidP="00194922">
    <w:pPr>
      <w:pStyle w:val="a4"/>
      <w:pBdr>
        <w:bottom w:val="thinThickSmallGap" w:sz="24" w:space="0" w:color="auto"/>
      </w:pBdr>
      <w:tabs>
        <w:tab w:val="clear" w:pos="4153"/>
        <w:tab w:val="clear" w:pos="8306"/>
        <w:tab w:val="right" w:pos="379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E4C8764" wp14:editId="58F2F074">
              <wp:simplePos x="0" y="0"/>
              <wp:positionH relativeFrom="margin">
                <wp:align>left</wp:align>
              </wp:positionH>
              <wp:positionV relativeFrom="paragraph">
                <wp:posOffset>148590</wp:posOffset>
              </wp:positionV>
              <wp:extent cx="6734175" cy="9525"/>
              <wp:effectExtent l="38100" t="38100" r="66675" b="85725"/>
              <wp:wrapNone/>
              <wp:docPr id="13" name="رابط مستقيم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734175" cy="9525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1E54A50" id="رابط مستقيم 13" o:spid="_x0000_s1026" style="position:absolute;left:0;text-align:left;flip:y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1.7pt" to="530.2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" strokecolor="black [3200]" strokeweight="2pt">
              <v:shadow on="t" color="black" opacity="24903f" origin=",.5" offset="0,.55556mm"/>
              <w10:wrap anchorx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AFF65FB" wp14:editId="32F85834">
              <wp:simplePos x="0" y="0"/>
              <wp:positionH relativeFrom="column">
                <wp:posOffset>4505960</wp:posOffset>
              </wp:positionH>
              <wp:positionV relativeFrom="paragraph">
                <wp:posOffset>-632460</wp:posOffset>
              </wp:positionV>
              <wp:extent cx="2262505" cy="657225"/>
              <wp:effectExtent l="0" t="0" r="4445" b="9525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62505" cy="6572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CCE235" w14:textId="77777777" w:rsidR="00740AE8" w:rsidRDefault="00740AE8" w:rsidP="00021A77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GA Nada Regular"/>
                              <w:bCs/>
                              <w:sz w:val="28"/>
                              <w:szCs w:val="28"/>
                              <w:rtl/>
                            </w:rPr>
                          </w:pPr>
                          <w:r>
                            <w:rPr>
                              <w:rFonts w:ascii="Arial" w:hAnsi="Arial" w:cs="AGA Nada Regular" w:hint="cs"/>
                              <w:bCs/>
                              <w:sz w:val="28"/>
                              <w:szCs w:val="28"/>
                              <w:rtl/>
                            </w:rPr>
                            <w:t>محافظة تعــز</w:t>
                          </w:r>
                        </w:p>
                        <w:p w14:paraId="440EF833" w14:textId="77777777" w:rsidR="00740AE8" w:rsidRDefault="00740AE8" w:rsidP="00E34557">
                          <w:pPr>
                            <w:spacing w:after="0" w:line="240" w:lineRule="auto"/>
                            <w:jc w:val="center"/>
                            <w:rPr>
                              <w:rFonts w:ascii="Arial" w:hAnsi="Arial"/>
                              <w:bCs/>
                              <w:sz w:val="24"/>
                              <w:szCs w:val="24"/>
                            </w:rPr>
                          </w:pPr>
                          <w:r w:rsidRPr="002F7BE5">
                            <w:rPr>
                              <w:rFonts w:ascii="Arial" w:hAnsi="Arial"/>
                              <w:bCs/>
                              <w:sz w:val="24"/>
                              <w:szCs w:val="24"/>
                              <w:rtl/>
                            </w:rPr>
                            <w:t>مكتب التربية والتعليم</w:t>
                          </w:r>
                          <w:r>
                            <w:rPr>
                              <w:rFonts w:ascii="Arial" w:hAnsi="Arial" w:hint="cs"/>
                              <w:bCs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</w:p>
                        <w:p w14:paraId="0D549A91" w14:textId="77777777" w:rsidR="00740AE8" w:rsidRPr="00103200" w:rsidRDefault="00740AE8" w:rsidP="0050049E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hint="cs"/>
                              <w:bCs/>
                              <w:sz w:val="24"/>
                              <w:szCs w:val="24"/>
                              <w:rtl/>
                            </w:rPr>
                            <w:t xml:space="preserve">إدارة الإحصاء </w:t>
                          </w:r>
                          <w:proofErr w:type="gramStart"/>
                          <w:r>
                            <w:rPr>
                              <w:rFonts w:ascii="Arial" w:hAnsi="Arial" w:hint="cs"/>
                              <w:bCs/>
                              <w:sz w:val="24"/>
                              <w:szCs w:val="24"/>
                              <w:rtl/>
                            </w:rPr>
                            <w:t>و التخطيط</w:t>
                          </w:r>
                          <w:proofErr w:type="gram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FF65F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style="position:absolute;margin-left:354.8pt;margin-top:-49.8pt;width:178.15pt;height:5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" stroked="f">
              <v:textbox>
                <w:txbxContent>
                  <w:p w14:paraId="79CCE235" w14:textId="77777777" w:rsidR="00740AE8" w:rsidRDefault="00740AE8" w:rsidP="00021A77">
                    <w:pPr>
                      <w:spacing w:after="0" w:line="240" w:lineRule="auto"/>
                      <w:jc w:val="center"/>
                      <w:rPr>
                        <w:rFonts w:ascii="Arial" w:hAnsi="Arial" w:cs="AGA Nada Regular"/>
                        <w:bCs/>
                        <w:sz w:val="28"/>
                        <w:szCs w:val="28"/>
                        <w:rtl/>
                      </w:rPr>
                    </w:pPr>
                    <w:r>
                      <w:rPr>
                        <w:rFonts w:ascii="Arial" w:hAnsi="Arial" w:cs="AGA Nada Regular" w:hint="cs"/>
                        <w:bCs/>
                        <w:sz w:val="28"/>
                        <w:szCs w:val="28"/>
                        <w:rtl/>
                      </w:rPr>
                      <w:t>محافظة تعــز</w:t>
                    </w:r>
                  </w:p>
                  <w:p w14:paraId="440EF833" w14:textId="77777777" w:rsidR="00740AE8" w:rsidRDefault="00740AE8" w:rsidP="00E34557">
                    <w:pPr>
                      <w:spacing w:after="0" w:line="240" w:lineRule="auto"/>
                      <w:jc w:val="center"/>
                      <w:rPr>
                        <w:rFonts w:ascii="Arial" w:hAnsi="Arial"/>
                        <w:bCs/>
                        <w:sz w:val="24"/>
                        <w:szCs w:val="24"/>
                      </w:rPr>
                    </w:pPr>
                    <w:r w:rsidRPr="002F7BE5">
                      <w:rPr>
                        <w:rFonts w:ascii="Arial" w:hAnsi="Arial"/>
                        <w:bCs/>
                        <w:sz w:val="24"/>
                        <w:szCs w:val="24"/>
                        <w:rtl/>
                      </w:rPr>
                      <w:t>مكتب التربية والتعليم</w:t>
                    </w:r>
                    <w:r>
                      <w:rPr>
                        <w:rFonts w:ascii="Arial" w:hAnsi="Arial" w:hint="cs"/>
                        <w:bCs/>
                        <w:sz w:val="24"/>
                        <w:szCs w:val="24"/>
                        <w:rtl/>
                      </w:rPr>
                      <w:t xml:space="preserve"> </w:t>
                    </w:r>
                  </w:p>
                  <w:p w14:paraId="0D549A91" w14:textId="77777777" w:rsidR="00740AE8" w:rsidRPr="00103200" w:rsidRDefault="00740AE8" w:rsidP="0050049E">
                    <w:pPr>
                      <w:spacing w:after="0" w:line="240" w:lineRule="auto"/>
                      <w:jc w:val="center"/>
                      <w:rPr>
                        <w:rFonts w:ascii="Arial" w:hAnsi="Arial" w:cs="Arial"/>
                        <w:b/>
                        <w:sz w:val="24"/>
                        <w:szCs w:val="24"/>
                      </w:rPr>
                    </w:pPr>
                    <w:r>
                      <w:rPr>
                        <w:rFonts w:ascii="Arial" w:hAnsi="Arial" w:hint="cs"/>
                        <w:bCs/>
                        <w:sz w:val="24"/>
                        <w:szCs w:val="24"/>
                        <w:rtl/>
                      </w:rPr>
                      <w:t xml:space="preserve">إدارة الإحصاء </w:t>
                    </w:r>
                    <w:proofErr w:type="gramStart"/>
                    <w:r>
                      <w:rPr>
                        <w:rFonts w:ascii="Arial" w:hAnsi="Arial" w:hint="cs"/>
                        <w:bCs/>
                        <w:sz w:val="24"/>
                        <w:szCs w:val="24"/>
                        <w:rtl/>
                      </w:rPr>
                      <w:t>و التخطيط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0016" behindDoc="0" locked="0" layoutInCell="1" allowOverlap="1" wp14:anchorId="7C5C8CD7" wp14:editId="05941F07">
          <wp:simplePos x="0" y="0"/>
          <wp:positionH relativeFrom="margin">
            <wp:posOffset>2524760</wp:posOffset>
          </wp:positionH>
          <wp:positionV relativeFrom="paragraph">
            <wp:posOffset>-641985</wp:posOffset>
          </wp:positionV>
          <wp:extent cx="1585595" cy="657225"/>
          <wp:effectExtent l="0" t="0" r="0" b="9525"/>
          <wp:wrapSquare wrapText="bothSides"/>
          <wp:docPr id="2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l="12230" t="21604" r="11191" b="14699"/>
                  <a:stretch>
                    <a:fillRect/>
                  </a:stretch>
                </pic:blipFill>
                <pic:spPr bwMode="auto">
                  <a:xfrm>
                    <a:off x="0" y="0"/>
                    <a:ext cx="1585595" cy="6572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1584" behindDoc="0" locked="0" layoutInCell="1" allowOverlap="1" wp14:anchorId="1E76FA08" wp14:editId="5562B802">
          <wp:simplePos x="0" y="0"/>
          <wp:positionH relativeFrom="margin">
            <wp:posOffset>2355215</wp:posOffset>
          </wp:positionH>
          <wp:positionV relativeFrom="paragraph">
            <wp:posOffset>-1003935</wp:posOffset>
          </wp:positionV>
          <wp:extent cx="1860550" cy="348615"/>
          <wp:effectExtent l="0" t="0" r="0" b="0"/>
          <wp:wrapSquare wrapText="bothSides"/>
          <wp:docPr id="1" name="صورة 7" descr="D:\الفلاش\وليد الشميري - اصول مستندات الامتحانات - مدرسة أروى\شعارات وبسملة\بسم الله 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D:\الفلاش\وليد الشميري - اصول مستندات الامتحانات - مدرسة أروى\شعارات وبسملة\بسم الله 1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2467" t="13750" r="3131" b="13683"/>
                  <a:stretch>
                    <a:fillRect/>
                  </a:stretch>
                </pic:blipFill>
                <pic:spPr bwMode="auto">
                  <a:xfrm>
                    <a:off x="0" y="0"/>
                    <a:ext cx="1860550" cy="3486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9F9EB" wp14:editId="16359A5E">
              <wp:simplePos x="0" y="0"/>
              <wp:positionH relativeFrom="column">
                <wp:posOffset>54610</wp:posOffset>
              </wp:positionH>
              <wp:positionV relativeFrom="paragraph">
                <wp:posOffset>-1009015</wp:posOffset>
              </wp:positionV>
              <wp:extent cx="1917700" cy="1131570"/>
              <wp:effectExtent l="0" t="4445" r="0" b="0"/>
              <wp:wrapNone/>
              <wp:docPr id="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7700" cy="11315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CB2C8E" w14:textId="77777777" w:rsidR="00740AE8" w:rsidRPr="002F7BE5" w:rsidRDefault="00740AE8" w:rsidP="00BB54A5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</w:p>
                        <w:p w14:paraId="3E7926CB" w14:textId="77777777" w:rsidR="00740AE8" w:rsidRDefault="00740AE8" w:rsidP="008D64D2">
                          <w:pPr>
                            <w:spacing w:after="0"/>
                            <w:jc w:val="right"/>
                            <w:rPr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 xml:space="preserve">التاريخ:   </w:t>
                          </w:r>
                          <w:proofErr w:type="gramEnd"/>
                          <w:r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 xml:space="preserve"> /   /   </w:t>
                          </w:r>
                          <w:proofErr w:type="gramStart"/>
                          <w:r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20  م</w:t>
                          </w:r>
                          <w:proofErr w:type="gramEnd"/>
                        </w:p>
                        <w:p w14:paraId="48D2171B" w14:textId="77777777" w:rsidR="00740AE8" w:rsidRDefault="00740AE8" w:rsidP="005A31E6">
                          <w:pPr>
                            <w:spacing w:after="0"/>
                            <w:jc w:val="right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</w:p>
                        <w:p w14:paraId="3ECD4D16" w14:textId="77777777" w:rsidR="00740AE8" w:rsidRDefault="00740AE8" w:rsidP="00BB54A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9F9EB" id="Text Box 1" o:spid="_x0000_s1033" type="#_x0000_t202" style="position:absolute;margin-left:4.3pt;margin-top:-79.45pt;width:151pt;height:89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" stroked="f">
              <v:textbox>
                <w:txbxContent>
                  <w:p w14:paraId="65CB2C8E" w14:textId="77777777" w:rsidR="00740AE8" w:rsidRPr="002F7BE5" w:rsidRDefault="00740AE8" w:rsidP="00BB54A5">
                    <w:pPr>
                      <w:spacing w:after="0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</w:p>
                  <w:p w14:paraId="3E7926CB" w14:textId="77777777" w:rsidR="00740AE8" w:rsidRDefault="00740AE8" w:rsidP="008D64D2">
                    <w:pPr>
                      <w:spacing w:after="0"/>
                      <w:jc w:val="right"/>
                      <w:rPr>
                        <w:b/>
                        <w:bCs/>
                        <w:sz w:val="24"/>
                        <w:szCs w:val="24"/>
                        <w:rtl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</w:t>
                    </w:r>
                    <w:proofErr w:type="gramStart"/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</w:rPr>
                      <w:t xml:space="preserve">التاريخ:   </w:t>
                    </w:r>
                    <w:proofErr w:type="gramEnd"/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</w:rPr>
                      <w:t xml:space="preserve"> /   /   </w:t>
                    </w:r>
                    <w:proofErr w:type="gramStart"/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</w:rPr>
                      <w:t>20  م</w:t>
                    </w:r>
                    <w:proofErr w:type="gramEnd"/>
                  </w:p>
                  <w:p w14:paraId="48D2171B" w14:textId="77777777" w:rsidR="00740AE8" w:rsidRDefault="00740AE8" w:rsidP="005A31E6">
                    <w:pPr>
                      <w:spacing w:after="0"/>
                      <w:jc w:val="right"/>
                      <w:rPr>
                        <w:b/>
                        <w:bCs/>
                        <w:sz w:val="24"/>
                        <w:szCs w:val="24"/>
                      </w:rPr>
                    </w:pPr>
                  </w:p>
                  <w:p w14:paraId="3ECD4D16" w14:textId="77777777" w:rsidR="00740AE8" w:rsidRDefault="00740AE8" w:rsidP="00BB54A5"/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0800" behindDoc="0" locked="0" layoutInCell="1" allowOverlap="1" wp14:anchorId="216FD481" wp14:editId="5A380FDC">
          <wp:simplePos x="0" y="0"/>
          <wp:positionH relativeFrom="column">
            <wp:posOffset>5023485</wp:posOffset>
          </wp:positionH>
          <wp:positionV relativeFrom="paragraph">
            <wp:posOffset>-965835</wp:posOffset>
          </wp:positionV>
          <wp:extent cx="1259840" cy="288925"/>
          <wp:effectExtent l="0" t="0" r="0" b="0"/>
          <wp:wrapSquare wrapText="bothSides"/>
          <wp:docPr id="3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9840" cy="2889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BD7B2" w14:textId="77777777" w:rsidR="00740AE8" w:rsidRDefault="00740AE8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671AA" w14:textId="77777777" w:rsidR="00740AE8" w:rsidRPr="00BB54A5" w:rsidRDefault="00740AE8" w:rsidP="0027042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9pt;height:9pt" o:bullet="t">
        <v:imagedata r:id="rId1" o:title="BD10337_"/>
      </v:shape>
    </w:pict>
  </w:numPicBullet>
  <w:numPicBullet w:numPicBulletId="1">
    <w:pict>
      <v:shape id="_x0000_i1047" type="#_x0000_t75" style="width:11.25pt;height:11.25pt" o:bullet="t">
        <v:imagedata r:id="rId2" o:title="mso95B7"/>
      </v:shape>
    </w:pict>
  </w:numPicBullet>
  <w:abstractNum w:abstractNumId="0" w15:restartNumberingAfterBreak="0">
    <w:nsid w:val="06B5080B"/>
    <w:multiLevelType w:val="hybridMultilevel"/>
    <w:tmpl w:val="7C0E8242"/>
    <w:lvl w:ilvl="0" w:tplc="C33081D6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A6752"/>
    <w:multiLevelType w:val="hybridMultilevel"/>
    <w:tmpl w:val="BB8C843E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D1090"/>
    <w:multiLevelType w:val="hybridMultilevel"/>
    <w:tmpl w:val="3652779C"/>
    <w:lvl w:ilvl="0" w:tplc="C33081D6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82BB7"/>
    <w:multiLevelType w:val="hybridMultilevel"/>
    <w:tmpl w:val="973C52D8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957"/>
    <w:multiLevelType w:val="hybridMultilevel"/>
    <w:tmpl w:val="8118E30C"/>
    <w:lvl w:ilvl="0" w:tplc="9F9A3FCE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24764"/>
    <w:multiLevelType w:val="hybridMultilevel"/>
    <w:tmpl w:val="14F661FC"/>
    <w:lvl w:ilvl="0" w:tplc="C33081D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D047F"/>
    <w:multiLevelType w:val="hybridMultilevel"/>
    <w:tmpl w:val="75A6DC22"/>
    <w:lvl w:ilvl="0" w:tplc="C33081D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D5568B"/>
    <w:multiLevelType w:val="hybridMultilevel"/>
    <w:tmpl w:val="3C2233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AF31C4"/>
    <w:multiLevelType w:val="hybridMultilevel"/>
    <w:tmpl w:val="F65CB268"/>
    <w:lvl w:ilvl="0" w:tplc="C33081D6">
      <w:start w:val="1"/>
      <w:numFmt w:val="bullet"/>
      <w:lvlText w:val=""/>
      <w:lvlPicBulletId w:val="0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5873B7A"/>
    <w:multiLevelType w:val="hybridMultilevel"/>
    <w:tmpl w:val="0340FD6E"/>
    <w:lvl w:ilvl="0" w:tplc="9F9A3FCE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573318"/>
    <w:multiLevelType w:val="hybridMultilevel"/>
    <w:tmpl w:val="D75EB9F4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DC5D40"/>
    <w:multiLevelType w:val="hybridMultilevel"/>
    <w:tmpl w:val="88B4F3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1362738">
    <w:abstractNumId w:val="2"/>
  </w:num>
  <w:num w:numId="2" w16cid:durableId="919098335">
    <w:abstractNumId w:val="8"/>
  </w:num>
  <w:num w:numId="3" w16cid:durableId="311836864">
    <w:abstractNumId w:val="0"/>
  </w:num>
  <w:num w:numId="4" w16cid:durableId="986209147">
    <w:abstractNumId w:val="6"/>
  </w:num>
  <w:num w:numId="5" w16cid:durableId="2021393884">
    <w:abstractNumId w:val="3"/>
  </w:num>
  <w:num w:numId="6" w16cid:durableId="1296447022">
    <w:abstractNumId w:val="11"/>
  </w:num>
  <w:num w:numId="7" w16cid:durableId="1028339061">
    <w:abstractNumId w:val="7"/>
  </w:num>
  <w:num w:numId="8" w16cid:durableId="612058331">
    <w:abstractNumId w:val="10"/>
  </w:num>
  <w:num w:numId="9" w16cid:durableId="1016349850">
    <w:abstractNumId w:val="1"/>
  </w:num>
  <w:num w:numId="10" w16cid:durableId="1164203947">
    <w:abstractNumId w:val="5"/>
  </w:num>
  <w:num w:numId="11" w16cid:durableId="1607883271">
    <w:abstractNumId w:val="9"/>
  </w:num>
  <w:num w:numId="12" w16cid:durableId="16855528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77C"/>
    <w:rsid w:val="000006FF"/>
    <w:rsid w:val="00001CE3"/>
    <w:rsid w:val="000026AD"/>
    <w:rsid w:val="00016627"/>
    <w:rsid w:val="00021848"/>
    <w:rsid w:val="00021A77"/>
    <w:rsid w:val="00021DFD"/>
    <w:rsid w:val="00022A4A"/>
    <w:rsid w:val="000236D9"/>
    <w:rsid w:val="00025866"/>
    <w:rsid w:val="00025B8D"/>
    <w:rsid w:val="000315E9"/>
    <w:rsid w:val="00034BC6"/>
    <w:rsid w:val="0004274A"/>
    <w:rsid w:val="0004418C"/>
    <w:rsid w:val="0004419D"/>
    <w:rsid w:val="00047936"/>
    <w:rsid w:val="00052F0E"/>
    <w:rsid w:val="00054069"/>
    <w:rsid w:val="00054A77"/>
    <w:rsid w:val="00055E04"/>
    <w:rsid w:val="00056C40"/>
    <w:rsid w:val="000601A6"/>
    <w:rsid w:val="00063355"/>
    <w:rsid w:val="00064035"/>
    <w:rsid w:val="00071591"/>
    <w:rsid w:val="0007226E"/>
    <w:rsid w:val="00074D80"/>
    <w:rsid w:val="0008176B"/>
    <w:rsid w:val="00082DE3"/>
    <w:rsid w:val="00084E36"/>
    <w:rsid w:val="00085EFA"/>
    <w:rsid w:val="000868F1"/>
    <w:rsid w:val="000A6E58"/>
    <w:rsid w:val="000B3D87"/>
    <w:rsid w:val="000B4C21"/>
    <w:rsid w:val="000B7C30"/>
    <w:rsid w:val="000C0B84"/>
    <w:rsid w:val="000C3D58"/>
    <w:rsid w:val="000C6D76"/>
    <w:rsid w:val="000D30B2"/>
    <w:rsid w:val="000D6723"/>
    <w:rsid w:val="000D6991"/>
    <w:rsid w:val="000E0680"/>
    <w:rsid w:val="000E0C62"/>
    <w:rsid w:val="000E1F9A"/>
    <w:rsid w:val="000E52DE"/>
    <w:rsid w:val="000E65E0"/>
    <w:rsid w:val="000F03EA"/>
    <w:rsid w:val="000F0554"/>
    <w:rsid w:val="000F402A"/>
    <w:rsid w:val="000F50FC"/>
    <w:rsid w:val="000F6319"/>
    <w:rsid w:val="00102512"/>
    <w:rsid w:val="00103200"/>
    <w:rsid w:val="001074AC"/>
    <w:rsid w:val="00111ABB"/>
    <w:rsid w:val="001139DA"/>
    <w:rsid w:val="00124FD3"/>
    <w:rsid w:val="00130060"/>
    <w:rsid w:val="0014248D"/>
    <w:rsid w:val="00145992"/>
    <w:rsid w:val="00152223"/>
    <w:rsid w:val="00161EF6"/>
    <w:rsid w:val="00164EAA"/>
    <w:rsid w:val="0016621F"/>
    <w:rsid w:val="001665E1"/>
    <w:rsid w:val="00170A58"/>
    <w:rsid w:val="00176BD6"/>
    <w:rsid w:val="001819E3"/>
    <w:rsid w:val="00185233"/>
    <w:rsid w:val="00187F3B"/>
    <w:rsid w:val="001935C0"/>
    <w:rsid w:val="00194922"/>
    <w:rsid w:val="00197B85"/>
    <w:rsid w:val="001A1B53"/>
    <w:rsid w:val="001A3017"/>
    <w:rsid w:val="001A4731"/>
    <w:rsid w:val="001A4C27"/>
    <w:rsid w:val="001A78E5"/>
    <w:rsid w:val="001B47C0"/>
    <w:rsid w:val="001B5454"/>
    <w:rsid w:val="001B665B"/>
    <w:rsid w:val="001B7C5C"/>
    <w:rsid w:val="001C178D"/>
    <w:rsid w:val="001C28B3"/>
    <w:rsid w:val="001C2B58"/>
    <w:rsid w:val="001C6686"/>
    <w:rsid w:val="001D6D0E"/>
    <w:rsid w:val="001F1304"/>
    <w:rsid w:val="001F3023"/>
    <w:rsid w:val="002125AD"/>
    <w:rsid w:val="0021315C"/>
    <w:rsid w:val="00215607"/>
    <w:rsid w:val="00222B72"/>
    <w:rsid w:val="002242EB"/>
    <w:rsid w:val="0022765B"/>
    <w:rsid w:val="00230223"/>
    <w:rsid w:val="00235756"/>
    <w:rsid w:val="00241F76"/>
    <w:rsid w:val="002442CA"/>
    <w:rsid w:val="00250B4A"/>
    <w:rsid w:val="00251FF9"/>
    <w:rsid w:val="0025447B"/>
    <w:rsid w:val="002557B2"/>
    <w:rsid w:val="00257893"/>
    <w:rsid w:val="00260164"/>
    <w:rsid w:val="00260BC2"/>
    <w:rsid w:val="00261C8D"/>
    <w:rsid w:val="00262421"/>
    <w:rsid w:val="00266226"/>
    <w:rsid w:val="0027042D"/>
    <w:rsid w:val="002747E5"/>
    <w:rsid w:val="00274EF7"/>
    <w:rsid w:val="00275988"/>
    <w:rsid w:val="00275AB8"/>
    <w:rsid w:val="00276EDC"/>
    <w:rsid w:val="002808A7"/>
    <w:rsid w:val="002808DE"/>
    <w:rsid w:val="002840B4"/>
    <w:rsid w:val="0028514A"/>
    <w:rsid w:val="0029125E"/>
    <w:rsid w:val="00293B71"/>
    <w:rsid w:val="00293B7A"/>
    <w:rsid w:val="00297DA7"/>
    <w:rsid w:val="002A70F7"/>
    <w:rsid w:val="002B322E"/>
    <w:rsid w:val="002B5EA8"/>
    <w:rsid w:val="002C0E36"/>
    <w:rsid w:val="002C4727"/>
    <w:rsid w:val="002C7F75"/>
    <w:rsid w:val="002C7FFB"/>
    <w:rsid w:val="002D21A3"/>
    <w:rsid w:val="002D5F4C"/>
    <w:rsid w:val="002E0BEA"/>
    <w:rsid w:val="002E51BF"/>
    <w:rsid w:val="002E6E57"/>
    <w:rsid w:val="002F0216"/>
    <w:rsid w:val="002F16DD"/>
    <w:rsid w:val="002F232F"/>
    <w:rsid w:val="002F7BE5"/>
    <w:rsid w:val="0030436F"/>
    <w:rsid w:val="00307AF1"/>
    <w:rsid w:val="00312730"/>
    <w:rsid w:val="00312796"/>
    <w:rsid w:val="003156FE"/>
    <w:rsid w:val="0032329E"/>
    <w:rsid w:val="00323F9D"/>
    <w:rsid w:val="0032755D"/>
    <w:rsid w:val="003307E2"/>
    <w:rsid w:val="00332D6A"/>
    <w:rsid w:val="00333114"/>
    <w:rsid w:val="00334F19"/>
    <w:rsid w:val="00336D04"/>
    <w:rsid w:val="003426EC"/>
    <w:rsid w:val="0034712E"/>
    <w:rsid w:val="00352AB0"/>
    <w:rsid w:val="0035368E"/>
    <w:rsid w:val="003579D5"/>
    <w:rsid w:val="00357BBA"/>
    <w:rsid w:val="00362BBC"/>
    <w:rsid w:val="0036588E"/>
    <w:rsid w:val="003674BE"/>
    <w:rsid w:val="0036756F"/>
    <w:rsid w:val="00370A72"/>
    <w:rsid w:val="003808F6"/>
    <w:rsid w:val="00382E14"/>
    <w:rsid w:val="00386000"/>
    <w:rsid w:val="00386B87"/>
    <w:rsid w:val="00386DA5"/>
    <w:rsid w:val="003900A0"/>
    <w:rsid w:val="003B1A63"/>
    <w:rsid w:val="003B1EA4"/>
    <w:rsid w:val="003B5875"/>
    <w:rsid w:val="003B5B5D"/>
    <w:rsid w:val="003B6445"/>
    <w:rsid w:val="003C0FEA"/>
    <w:rsid w:val="003C5527"/>
    <w:rsid w:val="003C6DDC"/>
    <w:rsid w:val="003C7575"/>
    <w:rsid w:val="003D0215"/>
    <w:rsid w:val="003D046D"/>
    <w:rsid w:val="003D1431"/>
    <w:rsid w:val="003D413C"/>
    <w:rsid w:val="003D5781"/>
    <w:rsid w:val="003D7835"/>
    <w:rsid w:val="003E2C4A"/>
    <w:rsid w:val="003F08CE"/>
    <w:rsid w:val="003F5E6B"/>
    <w:rsid w:val="003F73C5"/>
    <w:rsid w:val="0040099D"/>
    <w:rsid w:val="004013BA"/>
    <w:rsid w:val="004030E9"/>
    <w:rsid w:val="00403A60"/>
    <w:rsid w:val="00411E4B"/>
    <w:rsid w:val="004137D8"/>
    <w:rsid w:val="00413CD0"/>
    <w:rsid w:val="00423DD4"/>
    <w:rsid w:val="00427A3B"/>
    <w:rsid w:val="00432DF5"/>
    <w:rsid w:val="00435476"/>
    <w:rsid w:val="00441B74"/>
    <w:rsid w:val="0044631E"/>
    <w:rsid w:val="00450155"/>
    <w:rsid w:val="00450A1D"/>
    <w:rsid w:val="00450F8B"/>
    <w:rsid w:val="0045130E"/>
    <w:rsid w:val="00451470"/>
    <w:rsid w:val="00452570"/>
    <w:rsid w:val="00454998"/>
    <w:rsid w:val="00456C4C"/>
    <w:rsid w:val="00460582"/>
    <w:rsid w:val="00465737"/>
    <w:rsid w:val="00473897"/>
    <w:rsid w:val="00474B10"/>
    <w:rsid w:val="00480ED3"/>
    <w:rsid w:val="00482603"/>
    <w:rsid w:val="00487B65"/>
    <w:rsid w:val="00491682"/>
    <w:rsid w:val="004918DF"/>
    <w:rsid w:val="0049417A"/>
    <w:rsid w:val="00494600"/>
    <w:rsid w:val="004954C2"/>
    <w:rsid w:val="004A11E0"/>
    <w:rsid w:val="004B175C"/>
    <w:rsid w:val="004B5C36"/>
    <w:rsid w:val="004C0B6B"/>
    <w:rsid w:val="004C1390"/>
    <w:rsid w:val="004C53CC"/>
    <w:rsid w:val="004C6D8E"/>
    <w:rsid w:val="004D2B2A"/>
    <w:rsid w:val="004D47A2"/>
    <w:rsid w:val="004E26C7"/>
    <w:rsid w:val="004E2A3B"/>
    <w:rsid w:val="004F0C4A"/>
    <w:rsid w:val="004F103C"/>
    <w:rsid w:val="0050049E"/>
    <w:rsid w:val="00503849"/>
    <w:rsid w:val="00504868"/>
    <w:rsid w:val="0050495A"/>
    <w:rsid w:val="00506498"/>
    <w:rsid w:val="005102E8"/>
    <w:rsid w:val="00515CB1"/>
    <w:rsid w:val="005165CA"/>
    <w:rsid w:val="00522F70"/>
    <w:rsid w:val="00527399"/>
    <w:rsid w:val="005333C8"/>
    <w:rsid w:val="005346DC"/>
    <w:rsid w:val="00534828"/>
    <w:rsid w:val="005372D3"/>
    <w:rsid w:val="0054043A"/>
    <w:rsid w:val="00543FCA"/>
    <w:rsid w:val="00544A12"/>
    <w:rsid w:val="00545C57"/>
    <w:rsid w:val="005505E9"/>
    <w:rsid w:val="00551BED"/>
    <w:rsid w:val="00557740"/>
    <w:rsid w:val="00557C52"/>
    <w:rsid w:val="0056001E"/>
    <w:rsid w:val="0056068C"/>
    <w:rsid w:val="00563561"/>
    <w:rsid w:val="00565068"/>
    <w:rsid w:val="005713AE"/>
    <w:rsid w:val="00572334"/>
    <w:rsid w:val="005818EB"/>
    <w:rsid w:val="0058477F"/>
    <w:rsid w:val="00584B5C"/>
    <w:rsid w:val="00585D4E"/>
    <w:rsid w:val="00593505"/>
    <w:rsid w:val="005937C2"/>
    <w:rsid w:val="005A1422"/>
    <w:rsid w:val="005A1632"/>
    <w:rsid w:val="005A31E6"/>
    <w:rsid w:val="005A7CF0"/>
    <w:rsid w:val="005A7DAA"/>
    <w:rsid w:val="005B23BE"/>
    <w:rsid w:val="005B2B2C"/>
    <w:rsid w:val="005B33C7"/>
    <w:rsid w:val="005B5639"/>
    <w:rsid w:val="005B62E1"/>
    <w:rsid w:val="005C1E4B"/>
    <w:rsid w:val="005C32C9"/>
    <w:rsid w:val="005C3D78"/>
    <w:rsid w:val="005D3406"/>
    <w:rsid w:val="005D5846"/>
    <w:rsid w:val="005D645D"/>
    <w:rsid w:val="005D6553"/>
    <w:rsid w:val="005E0A7D"/>
    <w:rsid w:val="005E32D9"/>
    <w:rsid w:val="005E4940"/>
    <w:rsid w:val="005F12B9"/>
    <w:rsid w:val="005F45DD"/>
    <w:rsid w:val="005F5493"/>
    <w:rsid w:val="006011A9"/>
    <w:rsid w:val="00602B76"/>
    <w:rsid w:val="0060436B"/>
    <w:rsid w:val="006045EA"/>
    <w:rsid w:val="00607801"/>
    <w:rsid w:val="00610A74"/>
    <w:rsid w:val="006117F5"/>
    <w:rsid w:val="00614189"/>
    <w:rsid w:val="00614EC3"/>
    <w:rsid w:val="00627775"/>
    <w:rsid w:val="006322F0"/>
    <w:rsid w:val="00640AB4"/>
    <w:rsid w:val="00642E16"/>
    <w:rsid w:val="00643031"/>
    <w:rsid w:val="006434B5"/>
    <w:rsid w:val="00645D95"/>
    <w:rsid w:val="00653665"/>
    <w:rsid w:val="00654064"/>
    <w:rsid w:val="0065715B"/>
    <w:rsid w:val="0066118A"/>
    <w:rsid w:val="006626AC"/>
    <w:rsid w:val="006633AF"/>
    <w:rsid w:val="006661CF"/>
    <w:rsid w:val="00672AA2"/>
    <w:rsid w:val="006734C1"/>
    <w:rsid w:val="00677680"/>
    <w:rsid w:val="006A0EB7"/>
    <w:rsid w:val="006A13F2"/>
    <w:rsid w:val="006A1AF1"/>
    <w:rsid w:val="006A3DA8"/>
    <w:rsid w:val="006A3F8C"/>
    <w:rsid w:val="006A4945"/>
    <w:rsid w:val="006A4AC8"/>
    <w:rsid w:val="006A512E"/>
    <w:rsid w:val="006B2E1B"/>
    <w:rsid w:val="006B66B7"/>
    <w:rsid w:val="006C2E98"/>
    <w:rsid w:val="006C4092"/>
    <w:rsid w:val="006C7DB2"/>
    <w:rsid w:val="006D1A14"/>
    <w:rsid w:val="006D2E72"/>
    <w:rsid w:val="006E0815"/>
    <w:rsid w:val="006E355C"/>
    <w:rsid w:val="006E5BB2"/>
    <w:rsid w:val="006F2B20"/>
    <w:rsid w:val="006F4220"/>
    <w:rsid w:val="006F45B0"/>
    <w:rsid w:val="00707EF7"/>
    <w:rsid w:val="007177C8"/>
    <w:rsid w:val="0072238A"/>
    <w:rsid w:val="0072328B"/>
    <w:rsid w:val="007251E6"/>
    <w:rsid w:val="00726617"/>
    <w:rsid w:val="00733348"/>
    <w:rsid w:val="007376AA"/>
    <w:rsid w:val="00740AE8"/>
    <w:rsid w:val="007476AD"/>
    <w:rsid w:val="00747DDA"/>
    <w:rsid w:val="00751A08"/>
    <w:rsid w:val="007527C9"/>
    <w:rsid w:val="00753CB9"/>
    <w:rsid w:val="0076101D"/>
    <w:rsid w:val="00763F67"/>
    <w:rsid w:val="00764080"/>
    <w:rsid w:val="00767092"/>
    <w:rsid w:val="00772961"/>
    <w:rsid w:val="0078445E"/>
    <w:rsid w:val="007903E8"/>
    <w:rsid w:val="00790416"/>
    <w:rsid w:val="0079057C"/>
    <w:rsid w:val="00790766"/>
    <w:rsid w:val="00794C9F"/>
    <w:rsid w:val="007A040A"/>
    <w:rsid w:val="007A1D83"/>
    <w:rsid w:val="007B12F7"/>
    <w:rsid w:val="007B4C64"/>
    <w:rsid w:val="007B6BF2"/>
    <w:rsid w:val="007C1E4B"/>
    <w:rsid w:val="007C2F58"/>
    <w:rsid w:val="007C42F0"/>
    <w:rsid w:val="007D1EB1"/>
    <w:rsid w:val="007D7D09"/>
    <w:rsid w:val="007E006B"/>
    <w:rsid w:val="007E1AFD"/>
    <w:rsid w:val="007E289F"/>
    <w:rsid w:val="007E653E"/>
    <w:rsid w:val="007F0F29"/>
    <w:rsid w:val="007F0F92"/>
    <w:rsid w:val="007F366F"/>
    <w:rsid w:val="007F371E"/>
    <w:rsid w:val="00800281"/>
    <w:rsid w:val="008010EA"/>
    <w:rsid w:val="0080237A"/>
    <w:rsid w:val="00803A02"/>
    <w:rsid w:val="00806165"/>
    <w:rsid w:val="008076FB"/>
    <w:rsid w:val="008110B2"/>
    <w:rsid w:val="008120C3"/>
    <w:rsid w:val="008218F9"/>
    <w:rsid w:val="00822C2F"/>
    <w:rsid w:val="00823820"/>
    <w:rsid w:val="00826BB4"/>
    <w:rsid w:val="00831D9A"/>
    <w:rsid w:val="0083237E"/>
    <w:rsid w:val="00832CB1"/>
    <w:rsid w:val="00833236"/>
    <w:rsid w:val="008336A0"/>
    <w:rsid w:val="00843753"/>
    <w:rsid w:val="008527A2"/>
    <w:rsid w:val="00861415"/>
    <w:rsid w:val="00863A85"/>
    <w:rsid w:val="008678F6"/>
    <w:rsid w:val="00871D56"/>
    <w:rsid w:val="00874B96"/>
    <w:rsid w:val="008772CD"/>
    <w:rsid w:val="00877508"/>
    <w:rsid w:val="00883A9B"/>
    <w:rsid w:val="00887430"/>
    <w:rsid w:val="0089128E"/>
    <w:rsid w:val="008928E2"/>
    <w:rsid w:val="00894586"/>
    <w:rsid w:val="008947A8"/>
    <w:rsid w:val="00896235"/>
    <w:rsid w:val="00896F98"/>
    <w:rsid w:val="008B0743"/>
    <w:rsid w:val="008B09B1"/>
    <w:rsid w:val="008B2D71"/>
    <w:rsid w:val="008B2F40"/>
    <w:rsid w:val="008B6C30"/>
    <w:rsid w:val="008C03D7"/>
    <w:rsid w:val="008C1E88"/>
    <w:rsid w:val="008C2967"/>
    <w:rsid w:val="008D4FC5"/>
    <w:rsid w:val="008D6037"/>
    <w:rsid w:val="008D64D2"/>
    <w:rsid w:val="008D6CF4"/>
    <w:rsid w:val="008D7866"/>
    <w:rsid w:val="008E79FB"/>
    <w:rsid w:val="008F0CCB"/>
    <w:rsid w:val="008F4DE8"/>
    <w:rsid w:val="008F52EA"/>
    <w:rsid w:val="008F704E"/>
    <w:rsid w:val="008F78BD"/>
    <w:rsid w:val="008F7DF2"/>
    <w:rsid w:val="009038D0"/>
    <w:rsid w:val="00903D2A"/>
    <w:rsid w:val="009047A6"/>
    <w:rsid w:val="009121C5"/>
    <w:rsid w:val="00921333"/>
    <w:rsid w:val="0092258B"/>
    <w:rsid w:val="009240AD"/>
    <w:rsid w:val="00926523"/>
    <w:rsid w:val="00940BB4"/>
    <w:rsid w:val="00941EDD"/>
    <w:rsid w:val="00944C7F"/>
    <w:rsid w:val="009474E6"/>
    <w:rsid w:val="0095147F"/>
    <w:rsid w:val="00955EFF"/>
    <w:rsid w:val="00962144"/>
    <w:rsid w:val="00967A5C"/>
    <w:rsid w:val="00972F2B"/>
    <w:rsid w:val="00976C67"/>
    <w:rsid w:val="009828C1"/>
    <w:rsid w:val="0098359E"/>
    <w:rsid w:val="00985933"/>
    <w:rsid w:val="00987394"/>
    <w:rsid w:val="00987E3E"/>
    <w:rsid w:val="009901E4"/>
    <w:rsid w:val="00993235"/>
    <w:rsid w:val="00996CA0"/>
    <w:rsid w:val="009A0CA5"/>
    <w:rsid w:val="009A1567"/>
    <w:rsid w:val="009A3BB9"/>
    <w:rsid w:val="009B0409"/>
    <w:rsid w:val="009B135C"/>
    <w:rsid w:val="009C2D2A"/>
    <w:rsid w:val="009C7EF5"/>
    <w:rsid w:val="009D6067"/>
    <w:rsid w:val="009E08EC"/>
    <w:rsid w:val="009E152C"/>
    <w:rsid w:val="009E346B"/>
    <w:rsid w:val="009E578E"/>
    <w:rsid w:val="009F0F62"/>
    <w:rsid w:val="009F30FC"/>
    <w:rsid w:val="009F6ECD"/>
    <w:rsid w:val="00A02294"/>
    <w:rsid w:val="00A04CFE"/>
    <w:rsid w:val="00A05915"/>
    <w:rsid w:val="00A06033"/>
    <w:rsid w:val="00A07EE1"/>
    <w:rsid w:val="00A1251A"/>
    <w:rsid w:val="00A13B86"/>
    <w:rsid w:val="00A13D79"/>
    <w:rsid w:val="00A16673"/>
    <w:rsid w:val="00A24EEF"/>
    <w:rsid w:val="00A36CE3"/>
    <w:rsid w:val="00A421C5"/>
    <w:rsid w:val="00A5251B"/>
    <w:rsid w:val="00A52673"/>
    <w:rsid w:val="00A53F1A"/>
    <w:rsid w:val="00A562AB"/>
    <w:rsid w:val="00A6004B"/>
    <w:rsid w:val="00A63B0F"/>
    <w:rsid w:val="00A6406A"/>
    <w:rsid w:val="00A671D8"/>
    <w:rsid w:val="00A8116D"/>
    <w:rsid w:val="00A82ADB"/>
    <w:rsid w:val="00A928E2"/>
    <w:rsid w:val="00A936F4"/>
    <w:rsid w:val="00A944FA"/>
    <w:rsid w:val="00AA65BA"/>
    <w:rsid w:val="00AA74E1"/>
    <w:rsid w:val="00AB07C7"/>
    <w:rsid w:val="00AC1EE9"/>
    <w:rsid w:val="00AC200C"/>
    <w:rsid w:val="00AC2AE5"/>
    <w:rsid w:val="00AC5E5A"/>
    <w:rsid w:val="00AC6E0C"/>
    <w:rsid w:val="00AD1A1A"/>
    <w:rsid w:val="00AD21B2"/>
    <w:rsid w:val="00AD23A1"/>
    <w:rsid w:val="00AD2E5A"/>
    <w:rsid w:val="00AE0EEE"/>
    <w:rsid w:val="00AE1670"/>
    <w:rsid w:val="00AE4A52"/>
    <w:rsid w:val="00AE638A"/>
    <w:rsid w:val="00AF0628"/>
    <w:rsid w:val="00AF4B8E"/>
    <w:rsid w:val="00B116C0"/>
    <w:rsid w:val="00B1626D"/>
    <w:rsid w:val="00B179E7"/>
    <w:rsid w:val="00B2009D"/>
    <w:rsid w:val="00B22862"/>
    <w:rsid w:val="00B23182"/>
    <w:rsid w:val="00B25CDF"/>
    <w:rsid w:val="00B26743"/>
    <w:rsid w:val="00B26E7F"/>
    <w:rsid w:val="00B2733C"/>
    <w:rsid w:val="00B273D2"/>
    <w:rsid w:val="00B303A4"/>
    <w:rsid w:val="00B3186B"/>
    <w:rsid w:val="00B3209B"/>
    <w:rsid w:val="00B34C94"/>
    <w:rsid w:val="00B3690D"/>
    <w:rsid w:val="00B40A97"/>
    <w:rsid w:val="00B40C1E"/>
    <w:rsid w:val="00B439CB"/>
    <w:rsid w:val="00B46024"/>
    <w:rsid w:val="00B558A5"/>
    <w:rsid w:val="00B607F8"/>
    <w:rsid w:val="00B65A46"/>
    <w:rsid w:val="00B66D66"/>
    <w:rsid w:val="00B71F18"/>
    <w:rsid w:val="00B751BA"/>
    <w:rsid w:val="00B8166F"/>
    <w:rsid w:val="00B90ABC"/>
    <w:rsid w:val="00B9124F"/>
    <w:rsid w:val="00B946EE"/>
    <w:rsid w:val="00B9753F"/>
    <w:rsid w:val="00BA0568"/>
    <w:rsid w:val="00BA4A7F"/>
    <w:rsid w:val="00BA660E"/>
    <w:rsid w:val="00BB03C7"/>
    <w:rsid w:val="00BB54A5"/>
    <w:rsid w:val="00BC19C2"/>
    <w:rsid w:val="00BC1DCD"/>
    <w:rsid w:val="00BD1627"/>
    <w:rsid w:val="00BD1B42"/>
    <w:rsid w:val="00BD3A2A"/>
    <w:rsid w:val="00BD4136"/>
    <w:rsid w:val="00BD5C54"/>
    <w:rsid w:val="00BE529E"/>
    <w:rsid w:val="00BE7D81"/>
    <w:rsid w:val="00BF2172"/>
    <w:rsid w:val="00BF387A"/>
    <w:rsid w:val="00BF3BB8"/>
    <w:rsid w:val="00BF4EFE"/>
    <w:rsid w:val="00BF707C"/>
    <w:rsid w:val="00C00E75"/>
    <w:rsid w:val="00C031EE"/>
    <w:rsid w:val="00C04E6D"/>
    <w:rsid w:val="00C12D2C"/>
    <w:rsid w:val="00C131C8"/>
    <w:rsid w:val="00C13B8F"/>
    <w:rsid w:val="00C13F75"/>
    <w:rsid w:val="00C162DC"/>
    <w:rsid w:val="00C17F46"/>
    <w:rsid w:val="00C2174C"/>
    <w:rsid w:val="00C23506"/>
    <w:rsid w:val="00C24466"/>
    <w:rsid w:val="00C304A4"/>
    <w:rsid w:val="00C3235D"/>
    <w:rsid w:val="00C34788"/>
    <w:rsid w:val="00C35D9B"/>
    <w:rsid w:val="00C40883"/>
    <w:rsid w:val="00C40CDE"/>
    <w:rsid w:val="00C4314C"/>
    <w:rsid w:val="00C51DC8"/>
    <w:rsid w:val="00C53A3D"/>
    <w:rsid w:val="00C54DB1"/>
    <w:rsid w:val="00C56E01"/>
    <w:rsid w:val="00C661AA"/>
    <w:rsid w:val="00C66E7C"/>
    <w:rsid w:val="00C67516"/>
    <w:rsid w:val="00C8210E"/>
    <w:rsid w:val="00C82DBD"/>
    <w:rsid w:val="00C94B20"/>
    <w:rsid w:val="00C969E0"/>
    <w:rsid w:val="00CA20E0"/>
    <w:rsid w:val="00CB00A2"/>
    <w:rsid w:val="00CB33CA"/>
    <w:rsid w:val="00CC0251"/>
    <w:rsid w:val="00CC3E68"/>
    <w:rsid w:val="00CD34FF"/>
    <w:rsid w:val="00CE3728"/>
    <w:rsid w:val="00CE54AF"/>
    <w:rsid w:val="00CE6C25"/>
    <w:rsid w:val="00CF1429"/>
    <w:rsid w:val="00CF2481"/>
    <w:rsid w:val="00CF323A"/>
    <w:rsid w:val="00CF32B5"/>
    <w:rsid w:val="00D01DA3"/>
    <w:rsid w:val="00D03002"/>
    <w:rsid w:val="00D10546"/>
    <w:rsid w:val="00D1081D"/>
    <w:rsid w:val="00D13D28"/>
    <w:rsid w:val="00D13FE4"/>
    <w:rsid w:val="00D15715"/>
    <w:rsid w:val="00D2022E"/>
    <w:rsid w:val="00D202DB"/>
    <w:rsid w:val="00D21306"/>
    <w:rsid w:val="00D24960"/>
    <w:rsid w:val="00D27B30"/>
    <w:rsid w:val="00D3039A"/>
    <w:rsid w:val="00D32F87"/>
    <w:rsid w:val="00D348A9"/>
    <w:rsid w:val="00D3684F"/>
    <w:rsid w:val="00D403EF"/>
    <w:rsid w:val="00D47EDA"/>
    <w:rsid w:val="00D50CFF"/>
    <w:rsid w:val="00D53E8D"/>
    <w:rsid w:val="00D63E19"/>
    <w:rsid w:val="00D661CB"/>
    <w:rsid w:val="00D66D36"/>
    <w:rsid w:val="00D7493D"/>
    <w:rsid w:val="00D7497E"/>
    <w:rsid w:val="00D74A94"/>
    <w:rsid w:val="00D811E4"/>
    <w:rsid w:val="00D84E6A"/>
    <w:rsid w:val="00D92DE9"/>
    <w:rsid w:val="00DA2852"/>
    <w:rsid w:val="00DA4A2B"/>
    <w:rsid w:val="00DA52E9"/>
    <w:rsid w:val="00DB102B"/>
    <w:rsid w:val="00DC51F1"/>
    <w:rsid w:val="00DC701E"/>
    <w:rsid w:val="00DD0CBD"/>
    <w:rsid w:val="00DD28DA"/>
    <w:rsid w:val="00DD2D6F"/>
    <w:rsid w:val="00DD41DE"/>
    <w:rsid w:val="00DD5A9A"/>
    <w:rsid w:val="00DD60CE"/>
    <w:rsid w:val="00DE649A"/>
    <w:rsid w:val="00DE64E0"/>
    <w:rsid w:val="00DE7EBE"/>
    <w:rsid w:val="00DF18AD"/>
    <w:rsid w:val="00DF4450"/>
    <w:rsid w:val="00E02C26"/>
    <w:rsid w:val="00E02C7D"/>
    <w:rsid w:val="00E04DED"/>
    <w:rsid w:val="00E057E3"/>
    <w:rsid w:val="00E06F3C"/>
    <w:rsid w:val="00E074F4"/>
    <w:rsid w:val="00E07A60"/>
    <w:rsid w:val="00E12EDF"/>
    <w:rsid w:val="00E15595"/>
    <w:rsid w:val="00E225C2"/>
    <w:rsid w:val="00E24C20"/>
    <w:rsid w:val="00E26C3E"/>
    <w:rsid w:val="00E26FA2"/>
    <w:rsid w:val="00E330A5"/>
    <w:rsid w:val="00E34557"/>
    <w:rsid w:val="00E349A3"/>
    <w:rsid w:val="00E35466"/>
    <w:rsid w:val="00E3741E"/>
    <w:rsid w:val="00E37914"/>
    <w:rsid w:val="00E408C9"/>
    <w:rsid w:val="00E43436"/>
    <w:rsid w:val="00E454BB"/>
    <w:rsid w:val="00E46340"/>
    <w:rsid w:val="00E508FE"/>
    <w:rsid w:val="00E51BC5"/>
    <w:rsid w:val="00E60B4A"/>
    <w:rsid w:val="00E73F39"/>
    <w:rsid w:val="00E74E2D"/>
    <w:rsid w:val="00E76CF7"/>
    <w:rsid w:val="00E8015E"/>
    <w:rsid w:val="00E86656"/>
    <w:rsid w:val="00E86F48"/>
    <w:rsid w:val="00E92259"/>
    <w:rsid w:val="00E95DB4"/>
    <w:rsid w:val="00EA2BB5"/>
    <w:rsid w:val="00EA5485"/>
    <w:rsid w:val="00EA54BE"/>
    <w:rsid w:val="00EB3C26"/>
    <w:rsid w:val="00EB4A96"/>
    <w:rsid w:val="00EC0356"/>
    <w:rsid w:val="00EC173B"/>
    <w:rsid w:val="00EC678F"/>
    <w:rsid w:val="00ED0A8C"/>
    <w:rsid w:val="00ED44EA"/>
    <w:rsid w:val="00ED4561"/>
    <w:rsid w:val="00ED4E7D"/>
    <w:rsid w:val="00ED5847"/>
    <w:rsid w:val="00ED5B78"/>
    <w:rsid w:val="00EE101D"/>
    <w:rsid w:val="00EF0A78"/>
    <w:rsid w:val="00EF1893"/>
    <w:rsid w:val="00EF6493"/>
    <w:rsid w:val="00EF7EEF"/>
    <w:rsid w:val="00F01DA5"/>
    <w:rsid w:val="00F03213"/>
    <w:rsid w:val="00F05BB8"/>
    <w:rsid w:val="00F06539"/>
    <w:rsid w:val="00F07756"/>
    <w:rsid w:val="00F13DB3"/>
    <w:rsid w:val="00F173AA"/>
    <w:rsid w:val="00F23CF9"/>
    <w:rsid w:val="00F310BB"/>
    <w:rsid w:val="00F32F41"/>
    <w:rsid w:val="00F35E43"/>
    <w:rsid w:val="00F365EF"/>
    <w:rsid w:val="00F3677C"/>
    <w:rsid w:val="00F4043B"/>
    <w:rsid w:val="00F40797"/>
    <w:rsid w:val="00F43C7D"/>
    <w:rsid w:val="00F442E1"/>
    <w:rsid w:val="00F45346"/>
    <w:rsid w:val="00F50D33"/>
    <w:rsid w:val="00F50EBD"/>
    <w:rsid w:val="00F56B86"/>
    <w:rsid w:val="00F57CA3"/>
    <w:rsid w:val="00F76A45"/>
    <w:rsid w:val="00F76C26"/>
    <w:rsid w:val="00F77217"/>
    <w:rsid w:val="00F8424D"/>
    <w:rsid w:val="00F853F1"/>
    <w:rsid w:val="00F907CC"/>
    <w:rsid w:val="00F96953"/>
    <w:rsid w:val="00F97F01"/>
    <w:rsid w:val="00FA3F8D"/>
    <w:rsid w:val="00FA4EC2"/>
    <w:rsid w:val="00FA60A7"/>
    <w:rsid w:val="00FB32C8"/>
    <w:rsid w:val="00FB3576"/>
    <w:rsid w:val="00FB4686"/>
    <w:rsid w:val="00FB4DEB"/>
    <w:rsid w:val="00FB59F7"/>
    <w:rsid w:val="00FC067B"/>
    <w:rsid w:val="00FC0EC0"/>
    <w:rsid w:val="00FC26BA"/>
    <w:rsid w:val="00FC6B4E"/>
    <w:rsid w:val="00FC7E28"/>
    <w:rsid w:val="00FE4AEF"/>
    <w:rsid w:val="00FE7055"/>
    <w:rsid w:val="00FE7B00"/>
    <w:rsid w:val="00FF100C"/>
    <w:rsid w:val="00FF239F"/>
    <w:rsid w:val="00FF4D00"/>
    <w:rsid w:val="00FF5C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017D219"/>
  <w15:docId w15:val="{85BD62A2-0F77-4371-8B7B-CC98F3F7D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5C57"/>
  </w:style>
  <w:style w:type="paragraph" w:styleId="1">
    <w:name w:val="heading 1"/>
    <w:basedOn w:val="a"/>
    <w:next w:val="a"/>
    <w:link w:val="1Char"/>
    <w:uiPriority w:val="9"/>
    <w:qFormat/>
    <w:rsid w:val="009C7E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954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4954C2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8C03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4"/>
    <w:uiPriority w:val="99"/>
    <w:rsid w:val="008C03D7"/>
  </w:style>
  <w:style w:type="paragraph" w:styleId="a5">
    <w:name w:val="footer"/>
    <w:basedOn w:val="a"/>
    <w:link w:val="Char1"/>
    <w:uiPriority w:val="99"/>
    <w:unhideWhenUsed/>
    <w:rsid w:val="008C03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5"/>
    <w:uiPriority w:val="99"/>
    <w:rsid w:val="008C03D7"/>
  </w:style>
  <w:style w:type="table" w:styleId="a6">
    <w:name w:val="Table Grid"/>
    <w:basedOn w:val="a1"/>
    <w:uiPriority w:val="39"/>
    <w:rsid w:val="009265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basedOn w:val="a"/>
    <w:uiPriority w:val="34"/>
    <w:qFormat/>
    <w:rsid w:val="00DD60CE"/>
    <w:pPr>
      <w:ind w:left="720"/>
      <w:contextualSpacing/>
    </w:pPr>
  </w:style>
  <w:style w:type="character" w:styleId="a8">
    <w:name w:val="Strong"/>
    <w:basedOn w:val="a0"/>
    <w:uiPriority w:val="22"/>
    <w:qFormat/>
    <w:rsid w:val="00B40C1E"/>
    <w:rPr>
      <w:b/>
      <w:bCs/>
    </w:rPr>
  </w:style>
  <w:style w:type="character" w:customStyle="1" w:styleId="1Char">
    <w:name w:val="العنوان 1 Char"/>
    <w:basedOn w:val="a0"/>
    <w:link w:val="1"/>
    <w:uiPriority w:val="9"/>
    <w:rsid w:val="009C7EF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emf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575;&#1604;&#1593;&#1575;&#1605;%20&#1575;&#1604;&#1583;&#1585;&#1575;&#1587;&#1610;%202014%20-%202015&#1605;%20-%20%20&#1608;&#1604;&#1610;&#1583;%20&#1605;&#1607;&#1610;&#1608;&#1576;\&#1602;&#1608;&#1575;&#1604;&#1576;%20&#1575;&#1604;&#1585;&#1587;&#1575;&#1574;&#1604;%20&#1575;&#1604;&#1585;&#1587;&#1605;&#1610;&#1577;\&#1585;&#1587;&#1575;&#1604;&#1577;%20&#1585;&#1587;&#1605;&#1610;&#1577;%20&#1604;&#1604;&#1605;&#1583;&#1585;&#1587;&#1577;%20&#1576;&#1583;&#1608;&#1606;%20&#1578;&#1587;&#1591;&#1610;&#1585;.dotx" TargetMode="Externa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66DBD3-C0D9-493F-8017-6B4BCB759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رسالة رسمية للمدرسة بدون تسطير</Template>
  <TotalTime>2283</TotalTime>
  <Pages>4</Pages>
  <Words>768</Words>
  <Characters>4383</Characters>
  <Application>Microsoft Office Word</Application>
  <DocSecurity>0</DocSecurity>
  <Lines>36</Lines>
  <Paragraphs>10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مدرسة اروى</Company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hammady</dc:creator>
  <cp:keywords/>
  <dc:description/>
  <cp:lastModifiedBy>الـــــســــــلامي</cp:lastModifiedBy>
  <cp:revision>27</cp:revision>
  <cp:lastPrinted>2025-12-16T06:36:00Z</cp:lastPrinted>
  <dcterms:created xsi:type="dcterms:W3CDTF">2014-12-29T02:23:00Z</dcterms:created>
  <dcterms:modified xsi:type="dcterms:W3CDTF">2025-12-23T14:50:00Z</dcterms:modified>
</cp:coreProperties>
</file>